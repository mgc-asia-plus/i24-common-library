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552A0" w14:textId="77777777" w:rsidR="00AE4553" w:rsidRPr="003007E5" w:rsidRDefault="00AE4553">
      <w:pPr>
        <w:rPr>
          <w:rFonts w:cstheme="minorBidi"/>
          <w:szCs w:val="30"/>
          <w:cs/>
          <w:lang w:bidi="th-TH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48"/>
        <w:gridCol w:w="6280"/>
      </w:tblGrid>
      <w:tr w:rsidR="0020175E" w:rsidRPr="008503FB" w14:paraId="12EC2C3B" w14:textId="77777777" w:rsidTr="00F00DCD">
        <w:tc>
          <w:tcPr>
            <w:tcW w:w="101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F932E" w14:textId="77777777" w:rsidR="00496A48" w:rsidRPr="00496A48" w:rsidRDefault="003007E5" w:rsidP="00496A48">
            <w:pPr>
              <w:pStyle w:val="Heading2"/>
              <w:rPr>
                <w:rFonts w:ascii="Cordia New" w:hAnsi="Cordia New" w:cs="Cordia New"/>
                <w:sz w:val="20"/>
                <w:szCs w:val="20"/>
              </w:rPr>
            </w:pPr>
            <w:r>
              <w:rPr>
                <w:rFonts w:ascii="Cordia New" w:hAnsi="Cordia New" w:cs="Cordia New"/>
                <w:noProof/>
                <w:sz w:val="40"/>
                <w:szCs w:val="40"/>
                <w:lang w:bidi="th-TH"/>
              </w:rPr>
              <w:drawing>
                <wp:anchor distT="0" distB="0" distL="114300" distR="114300" simplePos="0" relativeHeight="251657728" behindDoc="0" locked="0" layoutInCell="1" allowOverlap="1" wp14:anchorId="1F28AA30" wp14:editId="7615B1DA">
                  <wp:simplePos x="0" y="0"/>
                  <wp:positionH relativeFrom="column">
                    <wp:posOffset>-26670</wp:posOffset>
                  </wp:positionH>
                  <wp:positionV relativeFrom="paragraph">
                    <wp:posOffset>33020</wp:posOffset>
                  </wp:positionV>
                  <wp:extent cx="809625" cy="542925"/>
                  <wp:effectExtent l="19050" t="0" r="9525" b="0"/>
                  <wp:wrapNone/>
                  <wp:docPr id="2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542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2EDF106" w14:textId="1D995A44" w:rsidR="00AE4553" w:rsidRDefault="004A35A7" w:rsidP="00496A48">
            <w:pPr>
              <w:pStyle w:val="Heading2"/>
              <w:rPr>
                <w:rFonts w:ascii="Cordia New" w:hAnsi="Cordia New" w:cs="Cordia New"/>
                <w:sz w:val="40"/>
                <w:szCs w:val="40"/>
              </w:rPr>
            </w:pPr>
            <w:r>
              <w:rPr>
                <w:rFonts w:ascii="Cordia New" w:hAnsi="Cordia New" w:cs="Cordia New"/>
                <w:sz w:val="40"/>
                <w:szCs w:val="40"/>
              </w:rPr>
              <w:t xml:space="preserve">User Acceptance </w:t>
            </w:r>
            <w:r w:rsidR="006B532A">
              <w:rPr>
                <w:rFonts w:ascii="Cordia New" w:hAnsi="Cordia New" w:cs="Cordia New"/>
                <w:sz w:val="40"/>
                <w:szCs w:val="40"/>
              </w:rPr>
              <w:t>Test</w:t>
            </w:r>
            <w:r w:rsidR="001847D9">
              <w:rPr>
                <w:rFonts w:ascii="Cordia New" w:hAnsi="Cordia New" w:cs="Cordia New"/>
                <w:sz w:val="40"/>
                <w:szCs w:val="40"/>
              </w:rPr>
              <w:t xml:space="preserve"> Sign of</w:t>
            </w:r>
          </w:p>
          <w:p w14:paraId="0D445E8E" w14:textId="77777777" w:rsidR="00496A48" w:rsidRPr="00496A48" w:rsidRDefault="00496A48" w:rsidP="00496A48">
            <w:pPr>
              <w:rPr>
                <w:sz w:val="20"/>
                <w:szCs w:val="20"/>
              </w:rPr>
            </w:pPr>
          </w:p>
        </w:tc>
      </w:tr>
      <w:tr w:rsidR="00AA745C" w:rsidRPr="008503FB" w14:paraId="1A390F21" w14:textId="77777777" w:rsidTr="00150F75">
        <w:trPr>
          <w:trHeight w:val="432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98138" w14:textId="77777777" w:rsidR="00B04ED7" w:rsidRPr="00AE4553" w:rsidRDefault="003F2668" w:rsidP="003F4A22">
            <w:pPr>
              <w:tabs>
                <w:tab w:val="left" w:pos="5760"/>
              </w:tabs>
              <w:rPr>
                <w:rFonts w:ascii="Cordia New" w:hAnsi="Cordia New" w:cs="Cordia New"/>
                <w:bCs/>
                <w:sz w:val="28"/>
                <w:szCs w:val="28"/>
              </w:rPr>
            </w:pPr>
            <w:r w:rsidRPr="003F2668">
              <w:rPr>
                <w:rFonts w:ascii="Cordia New" w:hAnsi="Cordia New" w:cs="Cordia New"/>
                <w:b/>
                <w:bCs/>
                <w:sz w:val="28"/>
                <w:szCs w:val="28"/>
              </w:rPr>
              <w:t>Test ID</w:t>
            </w:r>
            <w:r w:rsidR="00B04ED7" w:rsidRPr="00AE4553">
              <w:rPr>
                <w:rFonts w:ascii="Cordia New" w:hAnsi="Cordia New" w:cs="Cordia New"/>
                <w:b/>
                <w:bCs/>
                <w:sz w:val="28"/>
                <w:szCs w:val="28"/>
                <w:cs/>
                <w:lang w:bidi="th-TH"/>
              </w:rPr>
              <w:t>:</w:t>
            </w:r>
            <w:r w:rsidR="00B04ED7" w:rsidRPr="00AE4553">
              <w:rPr>
                <w:rFonts w:ascii="Cordia New" w:hAnsi="Cordia New" w:cs="Cordia New"/>
                <w:bCs/>
                <w:sz w:val="28"/>
                <w:szCs w:val="28"/>
                <w:cs/>
                <w:lang w:bidi="th-TH"/>
              </w:rPr>
              <w:t xml:space="preserve"> </w:t>
            </w:r>
            <w:r w:rsidR="008B1B34">
              <w:rPr>
                <w:rFonts w:ascii="Cordia New" w:hAnsi="Cordia New" w:cs="Cordia New"/>
                <w:bCs/>
                <w:sz w:val="28"/>
                <w:szCs w:val="28"/>
                <w:cs/>
                <w:lang w:bidi="th-TH"/>
              </w:rPr>
              <w:t xml:space="preserve"> </w:t>
            </w:r>
          </w:p>
        </w:tc>
        <w:tc>
          <w:tcPr>
            <w:tcW w:w="6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EF425" w14:textId="77777777" w:rsidR="00B04ED7" w:rsidRPr="00AE4553" w:rsidRDefault="003F2668" w:rsidP="00D65614">
            <w:pPr>
              <w:tabs>
                <w:tab w:val="left" w:pos="5760"/>
              </w:tabs>
              <w:rPr>
                <w:rFonts w:ascii="Cordia New" w:hAnsi="Cordia New" w:cs="Cordia New"/>
                <w:bCs/>
                <w:sz w:val="28"/>
                <w:szCs w:val="28"/>
              </w:rPr>
            </w:pPr>
            <w:r>
              <w:rPr>
                <w:rFonts w:ascii="Cordia New" w:hAnsi="Cordia New" w:cs="Cordia New"/>
                <w:b/>
                <w:bCs/>
                <w:sz w:val="28"/>
                <w:szCs w:val="28"/>
              </w:rPr>
              <w:t xml:space="preserve">Test </w:t>
            </w:r>
            <w:proofErr w:type="gramStart"/>
            <w:r w:rsidR="008B1B34">
              <w:rPr>
                <w:rFonts w:ascii="Cordia New" w:hAnsi="Cordia New" w:cs="Cordia New"/>
                <w:b/>
                <w:bCs/>
                <w:sz w:val="28"/>
                <w:szCs w:val="28"/>
              </w:rPr>
              <w:t>Date</w:t>
            </w:r>
            <w:r w:rsidR="00E06F85">
              <w:rPr>
                <w:rFonts w:ascii="Cordia New" w:hAnsi="Cordia New" w:cs="Cordia New"/>
                <w:b/>
                <w:bCs/>
                <w:sz w:val="28"/>
                <w:szCs w:val="28"/>
                <w:cs/>
                <w:lang w:bidi="th-TH"/>
              </w:rPr>
              <w:t xml:space="preserve"> :</w:t>
            </w:r>
            <w:proofErr w:type="gramEnd"/>
            <w:r w:rsidR="00EB5C5D">
              <w:rPr>
                <w:rFonts w:ascii="Cordia New" w:hAnsi="Cordia New" w:cs="Cordia New"/>
                <w:b/>
                <w:bCs/>
                <w:sz w:val="28"/>
                <w:szCs w:val="28"/>
                <w:cs/>
                <w:lang w:bidi="th-TH"/>
              </w:rPr>
              <w:t xml:space="preserve"> </w:t>
            </w:r>
          </w:p>
        </w:tc>
      </w:tr>
      <w:tr w:rsidR="00AA745C" w:rsidRPr="008503FB" w14:paraId="702319D2" w14:textId="77777777" w:rsidTr="00150F75">
        <w:trPr>
          <w:trHeight w:val="432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616BE" w14:textId="77777777" w:rsidR="006B532A" w:rsidRPr="003F2668" w:rsidRDefault="006B532A" w:rsidP="00BF2671">
            <w:pPr>
              <w:tabs>
                <w:tab w:val="left" w:pos="5760"/>
              </w:tabs>
              <w:rPr>
                <w:rFonts w:ascii="Cordia New" w:hAnsi="Cordia New" w:cs="Cordia New"/>
                <w:b/>
                <w:bCs/>
                <w:sz w:val="28"/>
                <w:szCs w:val="28"/>
              </w:rPr>
            </w:pPr>
            <w:r>
              <w:rPr>
                <w:rFonts w:ascii="Cordia New" w:hAnsi="Cordia New" w:cs="Cordia New"/>
                <w:b/>
                <w:bCs/>
                <w:sz w:val="28"/>
                <w:szCs w:val="28"/>
              </w:rPr>
              <w:t>Use case ID</w:t>
            </w:r>
            <w:r>
              <w:rPr>
                <w:rFonts w:ascii="Cordia New" w:hAnsi="Cordia New" w:cs="Cordia New"/>
                <w:b/>
                <w:bCs/>
                <w:sz w:val="28"/>
                <w:szCs w:val="28"/>
                <w:cs/>
                <w:lang w:bidi="th-TH"/>
              </w:rPr>
              <w:t>/</w:t>
            </w:r>
            <w:r>
              <w:rPr>
                <w:rFonts w:ascii="Cordia New" w:hAnsi="Cordia New" w:cs="Cordia New"/>
                <w:b/>
                <w:bCs/>
                <w:sz w:val="28"/>
                <w:szCs w:val="28"/>
              </w:rPr>
              <w:t xml:space="preserve">System Flow </w:t>
            </w:r>
            <w:proofErr w:type="gramStart"/>
            <w:r>
              <w:rPr>
                <w:rFonts w:ascii="Cordia New" w:hAnsi="Cordia New" w:cs="Cordia New"/>
                <w:b/>
                <w:bCs/>
                <w:sz w:val="28"/>
                <w:szCs w:val="28"/>
              </w:rPr>
              <w:t xml:space="preserve">ID </w:t>
            </w:r>
            <w:r>
              <w:rPr>
                <w:rFonts w:ascii="Cordia New" w:hAnsi="Cordia New" w:cs="Cordia New"/>
                <w:b/>
                <w:bCs/>
                <w:sz w:val="28"/>
                <w:szCs w:val="28"/>
                <w:cs/>
                <w:lang w:bidi="th-TH"/>
              </w:rPr>
              <w:t>:</w:t>
            </w:r>
            <w:proofErr w:type="gramEnd"/>
            <w:r w:rsidR="001D6D35">
              <w:rPr>
                <w:rFonts w:ascii="Cordia New" w:hAnsi="Cordia New" w:cs="Cordia New"/>
                <w:b/>
                <w:bCs/>
                <w:sz w:val="28"/>
                <w:szCs w:val="28"/>
                <w:cs/>
                <w:lang w:bidi="th-TH"/>
              </w:rPr>
              <w:t xml:space="preserve"> </w:t>
            </w:r>
          </w:p>
        </w:tc>
        <w:tc>
          <w:tcPr>
            <w:tcW w:w="6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341E0" w14:textId="77777777" w:rsidR="006B532A" w:rsidRDefault="006B532A" w:rsidP="001B520E">
            <w:pPr>
              <w:tabs>
                <w:tab w:val="left" w:pos="5760"/>
              </w:tabs>
              <w:rPr>
                <w:rFonts w:ascii="Cordia New" w:hAnsi="Cordia New" w:cs="Cordia New"/>
                <w:b/>
                <w:bCs/>
                <w:sz w:val="28"/>
                <w:szCs w:val="28"/>
              </w:rPr>
            </w:pPr>
            <w:r>
              <w:rPr>
                <w:rFonts w:ascii="Cordia New" w:hAnsi="Cordia New" w:cs="Cordia New"/>
                <w:b/>
                <w:bCs/>
                <w:sz w:val="28"/>
                <w:szCs w:val="28"/>
              </w:rPr>
              <w:t>Test Status</w:t>
            </w:r>
            <w:r>
              <w:rPr>
                <w:rFonts w:ascii="Cordia New" w:hAnsi="Cordia New" w:cs="Cordia New"/>
                <w:b/>
                <w:bCs/>
                <w:sz w:val="28"/>
                <w:szCs w:val="28"/>
                <w:cs/>
                <w:lang w:bidi="th-TH"/>
              </w:rPr>
              <w:t>:</w:t>
            </w:r>
          </w:p>
        </w:tc>
      </w:tr>
      <w:tr w:rsidR="00AA745C" w:rsidRPr="008503FB" w14:paraId="2239AFFB" w14:textId="77777777" w:rsidTr="000E2856">
        <w:trPr>
          <w:trHeight w:val="432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2796A" w14:textId="77777777" w:rsidR="006B532A" w:rsidRPr="003F2668" w:rsidRDefault="006B532A" w:rsidP="00D65614">
            <w:pPr>
              <w:tabs>
                <w:tab w:val="left" w:pos="5760"/>
              </w:tabs>
              <w:rPr>
                <w:rFonts w:ascii="Cordia New" w:hAnsi="Cordia New" w:cs="Cordia New"/>
                <w:b/>
                <w:bCs/>
                <w:sz w:val="28"/>
                <w:szCs w:val="28"/>
              </w:rPr>
            </w:pPr>
            <w:r>
              <w:rPr>
                <w:rFonts w:ascii="Cordia New" w:hAnsi="Cordia New" w:cs="Cordia New"/>
                <w:b/>
                <w:bCs/>
                <w:sz w:val="28"/>
                <w:szCs w:val="28"/>
              </w:rPr>
              <w:t>Test By</w:t>
            </w:r>
            <w:r w:rsidRPr="00AE4553">
              <w:rPr>
                <w:rFonts w:ascii="Cordia New" w:hAnsi="Cordia New" w:cs="Cordia New"/>
                <w:b/>
                <w:bCs/>
                <w:sz w:val="28"/>
                <w:szCs w:val="28"/>
                <w:cs/>
                <w:lang w:bidi="th-TH"/>
              </w:rPr>
              <w:t>:</w:t>
            </w:r>
            <w:r w:rsidR="004F597D">
              <w:rPr>
                <w:rFonts w:ascii="Cordia New" w:hAnsi="Cordia New" w:cs="Cordia New"/>
                <w:b/>
                <w:bCs/>
                <w:sz w:val="28"/>
                <w:szCs w:val="28"/>
                <w:cs/>
                <w:lang w:bidi="th-TH"/>
              </w:rPr>
              <w:t xml:space="preserve"> </w:t>
            </w:r>
          </w:p>
        </w:tc>
        <w:tc>
          <w:tcPr>
            <w:tcW w:w="6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88F2E" w14:textId="77777777" w:rsidR="006B532A" w:rsidRPr="004F597D" w:rsidRDefault="006B532A" w:rsidP="00D65614">
            <w:pPr>
              <w:tabs>
                <w:tab w:val="left" w:pos="5760"/>
              </w:tabs>
              <w:rPr>
                <w:rFonts w:ascii="Cordia New" w:hAnsi="Cordia New" w:cs="Cordia New"/>
                <w:b/>
                <w:bCs/>
                <w:sz w:val="28"/>
                <w:szCs w:val="28"/>
                <w:lang w:val="en-GB" w:bidi="th-TH"/>
              </w:rPr>
            </w:pPr>
            <w:r>
              <w:rPr>
                <w:rFonts w:ascii="Cordia New" w:hAnsi="Cordia New" w:cs="Cordia New"/>
                <w:b/>
                <w:bCs/>
                <w:sz w:val="28"/>
                <w:szCs w:val="28"/>
              </w:rPr>
              <w:t>Test Environment</w:t>
            </w:r>
            <w:r>
              <w:rPr>
                <w:rFonts w:ascii="Cordia New" w:hAnsi="Cordia New" w:cs="Cordia New"/>
                <w:b/>
                <w:bCs/>
                <w:sz w:val="28"/>
                <w:szCs w:val="28"/>
                <w:cs/>
                <w:lang w:bidi="th-TH"/>
              </w:rPr>
              <w:t>:</w:t>
            </w:r>
            <w:r w:rsidR="004F597D">
              <w:rPr>
                <w:rFonts w:ascii="Cordia New" w:hAnsi="Cordia New" w:cs="Cordia New"/>
                <w:b/>
                <w:bCs/>
                <w:sz w:val="28"/>
                <w:szCs w:val="28"/>
                <w:cs/>
                <w:lang w:bidi="th-TH"/>
              </w:rPr>
              <w:t xml:space="preserve">  </w:t>
            </w:r>
            <w:r w:rsidR="00D65614">
              <w:rPr>
                <w:rFonts w:ascii="Cordia New" w:hAnsi="Cordia New" w:cs="Cordia New"/>
                <w:b/>
                <w:bCs/>
                <w:sz w:val="28"/>
                <w:szCs w:val="28"/>
              </w:rPr>
              <w:t>Call Out</w:t>
            </w:r>
          </w:p>
        </w:tc>
      </w:tr>
      <w:tr w:rsidR="00AD1358" w:rsidRPr="008503FB" w14:paraId="0D376C5A" w14:textId="77777777" w:rsidTr="000E2856">
        <w:trPr>
          <w:trHeight w:val="2265"/>
        </w:trPr>
        <w:tc>
          <w:tcPr>
            <w:tcW w:w="1012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20E29D" w14:textId="77777777" w:rsidR="00CF7790" w:rsidRDefault="00CF7790" w:rsidP="00F15E1E">
            <w:pPr>
              <w:spacing w:before="120" w:after="120"/>
              <w:ind w:left="1440"/>
              <w:rPr>
                <w:rFonts w:ascii="Cordia New" w:hAnsi="Cordia New" w:cs="Cordia New"/>
                <w:sz w:val="28"/>
                <w:szCs w:val="28"/>
                <w:lang w:bidi="th-TH"/>
              </w:rPr>
            </w:pPr>
          </w:p>
          <w:p w14:paraId="7AA25DE0" w14:textId="77777777" w:rsidR="00EC35C8" w:rsidRDefault="00EC35C8" w:rsidP="00F15E1E">
            <w:pPr>
              <w:spacing w:before="120" w:after="120"/>
              <w:ind w:left="1440"/>
              <w:rPr>
                <w:rFonts w:ascii="Cordia New" w:hAnsi="Cordia New" w:cs="Cordia New"/>
                <w:sz w:val="28"/>
                <w:szCs w:val="28"/>
                <w:lang w:bidi="th-TH"/>
              </w:rPr>
            </w:pPr>
          </w:p>
          <w:p w14:paraId="41F84719" w14:textId="77777777" w:rsidR="00EC35C8" w:rsidRDefault="00EC35C8" w:rsidP="00F15E1E">
            <w:pPr>
              <w:spacing w:before="120" w:after="120"/>
              <w:ind w:left="1440"/>
              <w:rPr>
                <w:rFonts w:ascii="Cordia New" w:hAnsi="Cordia New" w:cs="Cordia New"/>
                <w:sz w:val="28"/>
                <w:szCs w:val="28"/>
                <w:lang w:bidi="th-TH"/>
              </w:rPr>
            </w:pPr>
          </w:p>
          <w:p w14:paraId="6CCC5322" w14:textId="77777777" w:rsidR="00EC35C8" w:rsidRDefault="00EC35C8" w:rsidP="00F15E1E">
            <w:pPr>
              <w:spacing w:before="120" w:after="120"/>
              <w:ind w:left="1440"/>
              <w:rPr>
                <w:rFonts w:ascii="Cordia New" w:hAnsi="Cordia New" w:cs="Cordia New"/>
                <w:sz w:val="28"/>
                <w:szCs w:val="28"/>
                <w:lang w:bidi="th-TH"/>
              </w:rPr>
            </w:pPr>
          </w:p>
          <w:p w14:paraId="759E435F" w14:textId="77777777" w:rsidR="00EC35C8" w:rsidRDefault="00EC35C8" w:rsidP="00F15E1E">
            <w:pPr>
              <w:spacing w:before="120" w:after="120"/>
              <w:ind w:left="1440"/>
              <w:rPr>
                <w:rFonts w:ascii="Cordia New" w:hAnsi="Cordia New" w:cs="Cordia New"/>
                <w:sz w:val="28"/>
                <w:szCs w:val="28"/>
                <w:lang w:bidi="th-TH"/>
              </w:rPr>
            </w:pPr>
          </w:p>
          <w:p w14:paraId="538B95D0" w14:textId="77777777" w:rsidR="00EC35C8" w:rsidRDefault="00EC35C8" w:rsidP="00F15E1E">
            <w:pPr>
              <w:spacing w:before="120" w:after="120"/>
              <w:ind w:left="1440"/>
              <w:rPr>
                <w:rFonts w:ascii="Cordia New" w:hAnsi="Cordia New" w:cs="Cordia New"/>
                <w:sz w:val="28"/>
                <w:szCs w:val="28"/>
                <w:lang w:bidi="th-TH"/>
              </w:rPr>
            </w:pPr>
          </w:p>
          <w:p w14:paraId="2CFF219C" w14:textId="77777777" w:rsidR="00EC35C8" w:rsidRDefault="00EC35C8" w:rsidP="00F15E1E">
            <w:pPr>
              <w:spacing w:before="120" w:after="120"/>
              <w:ind w:left="1440"/>
              <w:rPr>
                <w:rFonts w:ascii="Cordia New" w:hAnsi="Cordia New" w:cs="Cordia New"/>
                <w:sz w:val="28"/>
                <w:szCs w:val="28"/>
                <w:lang w:bidi="th-TH"/>
              </w:rPr>
            </w:pPr>
          </w:p>
          <w:p w14:paraId="52B9175E" w14:textId="77777777" w:rsidR="00EC35C8" w:rsidRDefault="00EC35C8" w:rsidP="00F15E1E">
            <w:pPr>
              <w:spacing w:before="120" w:after="120"/>
              <w:ind w:left="1440"/>
              <w:rPr>
                <w:rFonts w:ascii="Cordia New" w:hAnsi="Cordia New" w:cs="Cordia New"/>
                <w:sz w:val="28"/>
                <w:szCs w:val="28"/>
                <w:lang w:bidi="th-TH"/>
              </w:rPr>
            </w:pPr>
          </w:p>
          <w:p w14:paraId="0540422D" w14:textId="77777777" w:rsidR="00EC35C8" w:rsidRPr="00D65614" w:rsidRDefault="00EC35C8" w:rsidP="000E2856">
            <w:pPr>
              <w:spacing w:before="120" w:after="120"/>
              <w:rPr>
                <w:rFonts w:ascii="Cordia New" w:hAnsi="Cordia New" w:cs="Cordia New"/>
                <w:sz w:val="28"/>
                <w:szCs w:val="28"/>
                <w:cs/>
                <w:lang w:bidi="th-TH"/>
              </w:rPr>
            </w:pPr>
          </w:p>
        </w:tc>
      </w:tr>
      <w:tr w:rsidR="00087654" w:rsidRPr="008503FB" w14:paraId="44BBCB91" w14:textId="77777777" w:rsidTr="000E2856">
        <w:tc>
          <w:tcPr>
            <w:tcW w:w="101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446E6C" w14:textId="77777777" w:rsidR="00087654" w:rsidRPr="008503FB" w:rsidRDefault="00087654" w:rsidP="00140B61">
            <w:pPr>
              <w:tabs>
                <w:tab w:val="left" w:pos="9000"/>
              </w:tabs>
              <w:spacing w:before="120" w:after="120"/>
              <w:rPr>
                <w:rFonts w:ascii="Cordia New" w:hAnsi="Cordia New" w:cs="Cordia New"/>
                <w:i/>
                <w:iCs/>
                <w:sz w:val="28"/>
                <w:szCs w:val="28"/>
              </w:rPr>
            </w:pPr>
            <w:proofErr w:type="gramStart"/>
            <w:r w:rsidRPr="008503FB"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</w:rPr>
              <w:t>Approvals</w:t>
            </w:r>
            <w:proofErr w:type="gramEnd"/>
            <w:r w:rsidRPr="008503FB"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  <w:cs/>
                <w:lang w:bidi="th-TH"/>
              </w:rPr>
              <w:t>:</w:t>
            </w:r>
          </w:p>
          <w:p w14:paraId="364CE1C7" w14:textId="77777777" w:rsidR="00087654" w:rsidRDefault="00087654" w:rsidP="00C226E7">
            <w:pPr>
              <w:tabs>
                <w:tab w:val="left" w:pos="9000"/>
              </w:tabs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</w:rPr>
            </w:pPr>
          </w:p>
          <w:p w14:paraId="3E7E6024" w14:textId="77777777" w:rsidR="008A359C" w:rsidRDefault="008A359C" w:rsidP="00C226E7">
            <w:pPr>
              <w:tabs>
                <w:tab w:val="left" w:pos="9000"/>
              </w:tabs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</w:rPr>
            </w:pPr>
          </w:p>
          <w:p w14:paraId="113B1E8C" w14:textId="77777777" w:rsidR="008A359C" w:rsidRPr="008503FB" w:rsidRDefault="008A359C" w:rsidP="00C226E7">
            <w:pPr>
              <w:tabs>
                <w:tab w:val="left" w:pos="9000"/>
              </w:tabs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</w:rPr>
            </w:pPr>
          </w:p>
          <w:p w14:paraId="240F8FB1" w14:textId="77777777" w:rsidR="00087654" w:rsidRPr="008503FB" w:rsidRDefault="008503FB" w:rsidP="00C226E7">
            <w:pPr>
              <w:tabs>
                <w:tab w:val="left" w:pos="9000"/>
              </w:tabs>
              <w:rPr>
                <w:rFonts w:ascii="Cordia New" w:hAnsi="Cordia New" w:cs="Cordia New"/>
                <w:bCs/>
                <w:i/>
                <w:sz w:val="28"/>
                <w:szCs w:val="28"/>
              </w:rPr>
            </w:pPr>
            <w:r>
              <w:rPr>
                <w:rFonts w:ascii="Cordia New" w:hAnsi="Cordia New" w:cs="Cordia New"/>
                <w:bCs/>
                <w:i/>
                <w:sz w:val="28"/>
                <w:szCs w:val="28"/>
                <w:u w:val="single"/>
              </w:rPr>
              <w:t>P</w:t>
            </w:r>
            <w:r w:rsidR="00680B6C" w:rsidRPr="008503FB">
              <w:rPr>
                <w:rFonts w:ascii="Cordia New" w:hAnsi="Cordia New" w:cs="Cordia New"/>
                <w:bCs/>
                <w:i/>
                <w:sz w:val="28"/>
                <w:szCs w:val="28"/>
                <w:u w:val="single"/>
              </w:rPr>
              <w:t>roject manager</w:t>
            </w:r>
          </w:p>
          <w:p w14:paraId="040840F0" w14:textId="77777777" w:rsidR="00087654" w:rsidRPr="008503FB" w:rsidRDefault="00087654" w:rsidP="004F51A0">
            <w:pPr>
              <w:tabs>
                <w:tab w:val="left" w:pos="9000"/>
              </w:tabs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</w:rPr>
            </w:pPr>
          </w:p>
          <w:p w14:paraId="4BAFDD2D" w14:textId="77777777" w:rsidR="00087654" w:rsidRPr="008503FB" w:rsidRDefault="00087654" w:rsidP="00C226E7">
            <w:pPr>
              <w:tabs>
                <w:tab w:val="left" w:leader="underscore" w:pos="9990"/>
              </w:tabs>
              <w:rPr>
                <w:rFonts w:ascii="Cordia New" w:hAnsi="Cordia New" w:cs="Cordia New"/>
                <w:bCs/>
                <w:sz w:val="28"/>
                <w:szCs w:val="28"/>
              </w:rPr>
            </w:pPr>
            <w:r w:rsidRPr="008503FB">
              <w:rPr>
                <w:rFonts w:ascii="Cordia New" w:hAnsi="Cordia New" w:cs="Cordia New"/>
                <w:bCs/>
                <w:sz w:val="28"/>
                <w:szCs w:val="28"/>
              </w:rPr>
              <w:tab/>
            </w:r>
          </w:p>
          <w:p w14:paraId="34C4E4B6" w14:textId="77777777" w:rsidR="004F51A0" w:rsidRPr="008503FB" w:rsidRDefault="00087654" w:rsidP="00C226E7">
            <w:pPr>
              <w:tabs>
                <w:tab w:val="left" w:leader="underscore" w:pos="9990"/>
              </w:tabs>
              <w:rPr>
                <w:rFonts w:ascii="Cordia New" w:hAnsi="Cordia New" w:cs="Cordia New"/>
                <w:b/>
                <w:bCs/>
                <w:sz w:val="28"/>
                <w:szCs w:val="28"/>
              </w:rPr>
            </w:pPr>
            <w:r w:rsidRPr="008503FB">
              <w:rPr>
                <w:rFonts w:ascii="Cordia New" w:hAnsi="Cordia New" w:cs="Cordia New"/>
                <w:b/>
                <w:bCs/>
                <w:sz w:val="28"/>
                <w:szCs w:val="28"/>
              </w:rPr>
              <w:t xml:space="preserve">  Printed name, Signature, Date</w:t>
            </w:r>
          </w:p>
          <w:p w14:paraId="0086DA09" w14:textId="77777777" w:rsidR="004F51A0" w:rsidRPr="008503FB" w:rsidRDefault="00847B09" w:rsidP="004F51A0">
            <w:pPr>
              <w:tabs>
                <w:tab w:val="left" w:pos="6480"/>
                <w:tab w:val="right" w:pos="7200"/>
                <w:tab w:val="left" w:pos="9720"/>
              </w:tabs>
              <w:rPr>
                <w:rFonts w:ascii="Cordia New" w:hAnsi="Cordia New" w:cs="Cordia New"/>
                <w:bCs/>
                <w:i/>
                <w:sz w:val="28"/>
                <w:szCs w:val="28"/>
                <w:u w:val="single"/>
              </w:rPr>
            </w:pPr>
            <w:r>
              <w:rPr>
                <w:rFonts w:ascii="Cordia New" w:hAnsi="Cordia New" w:cs="Cordia New"/>
                <w:bCs/>
                <w:i/>
                <w:sz w:val="28"/>
                <w:szCs w:val="28"/>
                <w:u w:val="single"/>
              </w:rPr>
              <w:t>User</w:t>
            </w:r>
          </w:p>
          <w:p w14:paraId="50673C6C" w14:textId="77777777" w:rsidR="004F51A0" w:rsidRDefault="004F51A0" w:rsidP="004F51A0">
            <w:pPr>
              <w:tabs>
                <w:tab w:val="left" w:pos="9000"/>
              </w:tabs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</w:rPr>
            </w:pPr>
          </w:p>
          <w:p w14:paraId="2385DB12" w14:textId="77777777" w:rsidR="008A359C" w:rsidRDefault="008A359C" w:rsidP="004F51A0">
            <w:pPr>
              <w:tabs>
                <w:tab w:val="left" w:pos="9000"/>
              </w:tabs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</w:rPr>
            </w:pPr>
          </w:p>
          <w:p w14:paraId="61320CB1" w14:textId="77777777" w:rsidR="008A359C" w:rsidRDefault="008A359C" w:rsidP="004F51A0">
            <w:pPr>
              <w:tabs>
                <w:tab w:val="left" w:pos="9000"/>
              </w:tabs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</w:rPr>
            </w:pPr>
          </w:p>
          <w:p w14:paraId="581DC342" w14:textId="77777777" w:rsidR="008A359C" w:rsidRPr="008503FB" w:rsidRDefault="008A359C" w:rsidP="004F51A0">
            <w:pPr>
              <w:tabs>
                <w:tab w:val="left" w:pos="9000"/>
              </w:tabs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</w:rPr>
            </w:pPr>
          </w:p>
          <w:p w14:paraId="08D89678" w14:textId="77777777" w:rsidR="004F51A0" w:rsidRPr="008503FB" w:rsidRDefault="004F51A0" w:rsidP="004F51A0">
            <w:pPr>
              <w:tabs>
                <w:tab w:val="left" w:leader="underscore" w:pos="9990"/>
              </w:tabs>
              <w:rPr>
                <w:rFonts w:ascii="Cordia New" w:hAnsi="Cordia New" w:cs="Cordia New"/>
                <w:bCs/>
                <w:sz w:val="28"/>
                <w:szCs w:val="28"/>
              </w:rPr>
            </w:pPr>
            <w:r w:rsidRPr="008503FB">
              <w:rPr>
                <w:rFonts w:ascii="Cordia New" w:hAnsi="Cordia New" w:cs="Cordia New"/>
                <w:bCs/>
                <w:sz w:val="28"/>
                <w:szCs w:val="28"/>
              </w:rPr>
              <w:tab/>
            </w:r>
          </w:p>
          <w:p w14:paraId="781124C0" w14:textId="77777777" w:rsidR="004F51A0" w:rsidRPr="008503FB" w:rsidRDefault="004F51A0" w:rsidP="004525D1">
            <w:pPr>
              <w:tabs>
                <w:tab w:val="left" w:leader="underscore" w:pos="9990"/>
              </w:tabs>
              <w:rPr>
                <w:rFonts w:ascii="Cordia New" w:hAnsi="Cordia New" w:cs="Cordia New"/>
                <w:b/>
                <w:bCs/>
                <w:sz w:val="28"/>
                <w:szCs w:val="28"/>
              </w:rPr>
            </w:pPr>
            <w:r w:rsidRPr="008503FB">
              <w:rPr>
                <w:rFonts w:ascii="Cordia New" w:hAnsi="Cordia New" w:cs="Cordia New"/>
                <w:b/>
                <w:bCs/>
                <w:sz w:val="28"/>
                <w:szCs w:val="28"/>
              </w:rPr>
              <w:t xml:space="preserve">  Printed name, Signature, Date</w:t>
            </w:r>
          </w:p>
        </w:tc>
      </w:tr>
    </w:tbl>
    <w:p w14:paraId="03BD759D" w14:textId="77777777" w:rsidR="00F00DCD" w:rsidRDefault="00F00DCD" w:rsidP="00847B09">
      <w:pPr>
        <w:rPr>
          <w:rFonts w:ascii="Cordia New" w:hAnsi="Cordia New" w:cs="Cordia New"/>
          <w:sz w:val="28"/>
          <w:szCs w:val="28"/>
          <w:cs/>
          <w:lang w:bidi="th-TH"/>
        </w:rPr>
        <w:sectPr w:rsidR="00F00DCD" w:rsidSect="00F00DCD">
          <w:headerReference w:type="default" r:id="rId12"/>
          <w:footerReference w:type="default" r:id="rId13"/>
          <w:pgSz w:w="11907" w:h="16839" w:code="9"/>
          <w:pgMar w:top="533" w:right="760" w:bottom="1009" w:left="1009" w:header="6" w:footer="720" w:gutter="0"/>
          <w:paperSrc w:first="258"/>
          <w:cols w:space="720"/>
          <w:docGrid w:linePitch="360"/>
        </w:sectPr>
      </w:pPr>
    </w:p>
    <w:tbl>
      <w:tblPr>
        <w:tblW w:w="16152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2"/>
        <w:gridCol w:w="1123"/>
        <w:gridCol w:w="1080"/>
        <w:gridCol w:w="324"/>
        <w:gridCol w:w="2386"/>
        <w:gridCol w:w="2320"/>
        <w:gridCol w:w="911"/>
        <w:gridCol w:w="3230"/>
        <w:gridCol w:w="843"/>
        <w:gridCol w:w="3233"/>
      </w:tblGrid>
      <w:tr w:rsidR="00150F75" w:rsidRPr="008503FB" w14:paraId="10B0C6DF" w14:textId="77777777" w:rsidTr="0D4D2160">
        <w:trPr>
          <w:trHeight w:val="981"/>
        </w:trPr>
        <w:tc>
          <w:tcPr>
            <w:tcW w:w="161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5C6C1" w14:textId="77777777" w:rsidR="00150F75" w:rsidRPr="00496A48" w:rsidRDefault="00150F75" w:rsidP="004A3E2F">
            <w:pPr>
              <w:pStyle w:val="Heading2"/>
              <w:rPr>
                <w:rFonts w:ascii="Cordia New" w:hAnsi="Cordia New" w:cs="Cordia New"/>
                <w:sz w:val="20"/>
                <w:szCs w:val="20"/>
              </w:rPr>
            </w:pPr>
            <w:r>
              <w:rPr>
                <w:rFonts w:ascii="Cordia New" w:hAnsi="Cordia New" w:cs="Cordia New"/>
                <w:noProof/>
                <w:sz w:val="40"/>
                <w:szCs w:val="40"/>
                <w:lang w:bidi="th-TH"/>
              </w:rPr>
              <w:lastRenderedPageBreak/>
              <w:drawing>
                <wp:anchor distT="0" distB="0" distL="114300" distR="114300" simplePos="0" relativeHeight="251659776" behindDoc="0" locked="0" layoutInCell="1" allowOverlap="1" wp14:anchorId="00F4B2E4" wp14:editId="467F847C">
                  <wp:simplePos x="0" y="0"/>
                  <wp:positionH relativeFrom="column">
                    <wp:posOffset>-26670</wp:posOffset>
                  </wp:positionH>
                  <wp:positionV relativeFrom="paragraph">
                    <wp:posOffset>33020</wp:posOffset>
                  </wp:positionV>
                  <wp:extent cx="809625" cy="542925"/>
                  <wp:effectExtent l="19050" t="0" r="9525" b="0"/>
                  <wp:wrapNone/>
                  <wp:docPr id="3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542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3B6A5DB" w14:textId="77777777" w:rsidR="001847D9" w:rsidRDefault="001847D9" w:rsidP="001847D9">
            <w:pPr>
              <w:pStyle w:val="Heading2"/>
              <w:rPr>
                <w:rFonts w:ascii="Cordia New" w:hAnsi="Cordia New" w:cs="Cordia New"/>
                <w:sz w:val="40"/>
                <w:szCs w:val="40"/>
              </w:rPr>
            </w:pPr>
            <w:r>
              <w:rPr>
                <w:rFonts w:ascii="Cordia New" w:hAnsi="Cordia New" w:cs="Cordia New"/>
                <w:sz w:val="40"/>
                <w:szCs w:val="40"/>
              </w:rPr>
              <w:t>User Acceptance Test Sign off</w:t>
            </w:r>
          </w:p>
          <w:p w14:paraId="4105A5A7" w14:textId="77777777" w:rsidR="00150F75" w:rsidRPr="00496A48" w:rsidRDefault="00150F75" w:rsidP="004A3E2F">
            <w:pPr>
              <w:rPr>
                <w:sz w:val="20"/>
                <w:szCs w:val="20"/>
              </w:rPr>
            </w:pPr>
          </w:p>
        </w:tc>
      </w:tr>
      <w:tr w:rsidR="00150F75" w:rsidRPr="008503FB" w14:paraId="3F206659" w14:textId="77777777" w:rsidTr="0D4D2160">
        <w:trPr>
          <w:trHeight w:val="435"/>
        </w:trPr>
        <w:tc>
          <w:tcPr>
            <w:tcW w:w="2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A0C43" w14:textId="721B6131" w:rsidR="00150F75" w:rsidRPr="002D7095" w:rsidRDefault="00150F75" w:rsidP="00A03CE9">
            <w:pPr>
              <w:tabs>
                <w:tab w:val="left" w:pos="5760"/>
              </w:tabs>
              <w:rPr>
                <w:rFonts w:ascii="Cordia New" w:hAnsi="Cordia New" w:cs="Cordia New"/>
                <w:bCs/>
                <w:sz w:val="28"/>
                <w:szCs w:val="28"/>
                <w:cs/>
                <w:lang w:bidi="th-TH"/>
              </w:rPr>
            </w:pPr>
            <w:r w:rsidRPr="003F2668">
              <w:rPr>
                <w:rFonts w:ascii="Cordia New" w:hAnsi="Cordia New" w:cs="Cordia New"/>
                <w:b/>
                <w:bCs/>
                <w:sz w:val="28"/>
                <w:szCs w:val="28"/>
              </w:rPr>
              <w:t>Test ID</w:t>
            </w:r>
            <w:r w:rsidRPr="00AE4553">
              <w:rPr>
                <w:rFonts w:ascii="Cordia New" w:hAnsi="Cordia New" w:cs="Cordia New"/>
                <w:b/>
                <w:bCs/>
                <w:sz w:val="28"/>
                <w:szCs w:val="28"/>
                <w:cs/>
                <w:lang w:bidi="th-TH"/>
              </w:rPr>
              <w:t>:</w:t>
            </w:r>
            <w:r w:rsidRPr="00AE4553">
              <w:rPr>
                <w:rFonts w:ascii="Cordia New" w:hAnsi="Cordia New" w:cs="Cordia New"/>
                <w:bCs/>
                <w:sz w:val="28"/>
                <w:szCs w:val="28"/>
                <w:cs/>
                <w:lang w:bidi="th-TH"/>
              </w:rPr>
              <w:t xml:space="preserve"> </w:t>
            </w:r>
            <w:r>
              <w:rPr>
                <w:rFonts w:ascii="Cordia New" w:hAnsi="Cordia New" w:cs="Cordia New"/>
                <w:bCs/>
                <w:sz w:val="28"/>
                <w:szCs w:val="28"/>
                <w:cs/>
                <w:lang w:bidi="th-TH"/>
              </w:rPr>
              <w:t xml:space="preserve"> </w:t>
            </w:r>
          </w:p>
        </w:tc>
        <w:tc>
          <w:tcPr>
            <w:tcW w:w="1324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54979" w14:textId="12A17B65" w:rsidR="00150F75" w:rsidRPr="00AE4553" w:rsidRDefault="00150F75" w:rsidP="009F0492">
            <w:pPr>
              <w:tabs>
                <w:tab w:val="left" w:pos="5760"/>
              </w:tabs>
              <w:rPr>
                <w:rFonts w:ascii="Cordia New" w:hAnsi="Cordia New" w:cs="Cordia New"/>
                <w:bCs/>
                <w:sz w:val="28"/>
                <w:szCs w:val="28"/>
              </w:rPr>
            </w:pPr>
            <w:r>
              <w:rPr>
                <w:rFonts w:ascii="Cordia New" w:hAnsi="Cordia New" w:cs="Cordia New"/>
                <w:b/>
                <w:bCs/>
                <w:sz w:val="28"/>
                <w:szCs w:val="28"/>
              </w:rPr>
              <w:t>Test Date</w:t>
            </w:r>
            <w:r>
              <w:rPr>
                <w:rFonts w:ascii="Cordia New" w:hAnsi="Cordia New" w:cs="Cordia New"/>
                <w:b/>
                <w:bCs/>
                <w:sz w:val="28"/>
                <w:szCs w:val="28"/>
                <w:cs/>
                <w:lang w:bidi="th-TH"/>
              </w:rPr>
              <w:t xml:space="preserve">: </w:t>
            </w:r>
          </w:p>
        </w:tc>
      </w:tr>
      <w:tr w:rsidR="00150F75" w:rsidRPr="008503FB" w14:paraId="22588803" w14:textId="77777777" w:rsidTr="0D4D2160">
        <w:trPr>
          <w:trHeight w:val="435"/>
        </w:trPr>
        <w:tc>
          <w:tcPr>
            <w:tcW w:w="2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3316F" w14:textId="77777777" w:rsidR="00150F75" w:rsidRPr="003F2668" w:rsidRDefault="00150F75" w:rsidP="004A3E2F">
            <w:pPr>
              <w:tabs>
                <w:tab w:val="left" w:pos="5760"/>
              </w:tabs>
              <w:rPr>
                <w:rFonts w:ascii="Cordia New" w:hAnsi="Cordia New" w:cs="Cordia New"/>
                <w:b/>
                <w:bCs/>
                <w:sz w:val="28"/>
                <w:szCs w:val="28"/>
              </w:rPr>
            </w:pPr>
            <w:r>
              <w:rPr>
                <w:rFonts w:ascii="Cordia New" w:hAnsi="Cordia New" w:cs="Cordia New"/>
                <w:b/>
                <w:bCs/>
                <w:sz w:val="28"/>
                <w:szCs w:val="28"/>
              </w:rPr>
              <w:t>Use case ID</w:t>
            </w:r>
            <w:r>
              <w:rPr>
                <w:rFonts w:ascii="Cordia New" w:hAnsi="Cordia New" w:cs="Cordia New"/>
                <w:b/>
                <w:bCs/>
                <w:sz w:val="28"/>
                <w:szCs w:val="28"/>
                <w:cs/>
                <w:lang w:bidi="th-TH"/>
              </w:rPr>
              <w:t>/</w:t>
            </w:r>
            <w:r>
              <w:rPr>
                <w:rFonts w:ascii="Cordia New" w:hAnsi="Cordia New" w:cs="Cordia New"/>
                <w:b/>
                <w:bCs/>
                <w:sz w:val="28"/>
                <w:szCs w:val="28"/>
              </w:rPr>
              <w:t xml:space="preserve">System Flow </w:t>
            </w:r>
            <w:proofErr w:type="gramStart"/>
            <w:r>
              <w:rPr>
                <w:rFonts w:ascii="Cordia New" w:hAnsi="Cordia New" w:cs="Cordia New"/>
                <w:b/>
                <w:bCs/>
                <w:sz w:val="28"/>
                <w:szCs w:val="28"/>
              </w:rPr>
              <w:t xml:space="preserve">ID </w:t>
            </w:r>
            <w:r>
              <w:rPr>
                <w:rFonts w:ascii="Cordia New" w:hAnsi="Cordia New" w:cs="Cordia New"/>
                <w:b/>
                <w:bCs/>
                <w:sz w:val="28"/>
                <w:szCs w:val="28"/>
                <w:cs/>
                <w:lang w:bidi="th-TH"/>
              </w:rPr>
              <w:t>:</w:t>
            </w:r>
            <w:proofErr w:type="gramEnd"/>
          </w:p>
        </w:tc>
        <w:tc>
          <w:tcPr>
            <w:tcW w:w="1324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C45A4" w14:textId="77777777" w:rsidR="00150F75" w:rsidRDefault="00150F75" w:rsidP="004A3E2F">
            <w:pPr>
              <w:tabs>
                <w:tab w:val="left" w:pos="5760"/>
              </w:tabs>
              <w:rPr>
                <w:rFonts w:ascii="Cordia New" w:hAnsi="Cordia New" w:cs="Cordia New"/>
                <w:b/>
                <w:bCs/>
                <w:sz w:val="28"/>
                <w:szCs w:val="28"/>
              </w:rPr>
            </w:pPr>
            <w:r>
              <w:rPr>
                <w:rFonts w:ascii="Cordia New" w:hAnsi="Cordia New" w:cs="Cordia New"/>
                <w:b/>
                <w:bCs/>
                <w:sz w:val="28"/>
                <w:szCs w:val="28"/>
              </w:rPr>
              <w:t>Test Status</w:t>
            </w:r>
            <w:r>
              <w:rPr>
                <w:rFonts w:ascii="Cordia New" w:hAnsi="Cordia New" w:cs="Cordia New"/>
                <w:b/>
                <w:bCs/>
                <w:sz w:val="28"/>
                <w:szCs w:val="28"/>
                <w:cs/>
                <w:lang w:bidi="th-TH"/>
              </w:rPr>
              <w:t>:</w:t>
            </w:r>
          </w:p>
        </w:tc>
      </w:tr>
      <w:tr w:rsidR="00150F75" w:rsidRPr="008503FB" w14:paraId="010465A6" w14:textId="77777777" w:rsidTr="0D4D2160">
        <w:trPr>
          <w:trHeight w:val="435"/>
        </w:trPr>
        <w:tc>
          <w:tcPr>
            <w:tcW w:w="2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68FFD" w14:textId="77777777" w:rsidR="00150F75" w:rsidRPr="003F2668" w:rsidRDefault="00150F75" w:rsidP="00D65614">
            <w:pPr>
              <w:tabs>
                <w:tab w:val="left" w:pos="5760"/>
              </w:tabs>
              <w:rPr>
                <w:rFonts w:ascii="Cordia New" w:hAnsi="Cordia New" w:cs="Cordia New"/>
                <w:b/>
                <w:bCs/>
                <w:sz w:val="28"/>
                <w:szCs w:val="28"/>
              </w:rPr>
            </w:pPr>
            <w:r>
              <w:rPr>
                <w:rFonts w:ascii="Cordia New" w:hAnsi="Cordia New" w:cs="Cordia New"/>
                <w:b/>
                <w:bCs/>
                <w:sz w:val="28"/>
                <w:szCs w:val="28"/>
              </w:rPr>
              <w:t>Test By</w:t>
            </w:r>
            <w:r w:rsidRPr="00AE4553">
              <w:rPr>
                <w:rFonts w:ascii="Cordia New" w:hAnsi="Cordia New" w:cs="Cordia New"/>
                <w:b/>
                <w:bCs/>
                <w:sz w:val="28"/>
                <w:szCs w:val="28"/>
                <w:cs/>
                <w:lang w:bidi="th-TH"/>
              </w:rPr>
              <w:t>:</w:t>
            </w:r>
            <w:r w:rsidR="00EC35C8">
              <w:rPr>
                <w:rFonts w:ascii="Cordia New" w:hAnsi="Cordia New" w:cs="Cordia New"/>
                <w:b/>
                <w:bCs/>
                <w:sz w:val="28"/>
                <w:szCs w:val="28"/>
                <w:cs/>
                <w:lang w:bidi="th-TH"/>
              </w:rPr>
              <w:t xml:space="preserve"> </w:t>
            </w:r>
          </w:p>
        </w:tc>
        <w:tc>
          <w:tcPr>
            <w:tcW w:w="1324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EBFE4" w14:textId="77777777" w:rsidR="00150F75" w:rsidRPr="00A03CE9" w:rsidRDefault="00150F75" w:rsidP="003F4A22">
            <w:pPr>
              <w:tabs>
                <w:tab w:val="left" w:pos="5760"/>
              </w:tabs>
              <w:rPr>
                <w:rFonts w:ascii="Cordia New" w:hAnsi="Cordia New" w:cs="Cordia New"/>
                <w:b/>
                <w:bCs/>
                <w:sz w:val="28"/>
                <w:szCs w:val="28"/>
                <w:lang w:bidi="th-TH"/>
              </w:rPr>
            </w:pPr>
            <w:r>
              <w:rPr>
                <w:rFonts w:ascii="Cordia New" w:hAnsi="Cordia New" w:cs="Cordia New"/>
                <w:b/>
                <w:bCs/>
                <w:sz w:val="28"/>
                <w:szCs w:val="28"/>
              </w:rPr>
              <w:t>Test Environment</w:t>
            </w:r>
            <w:r>
              <w:rPr>
                <w:rFonts w:ascii="Cordia New" w:hAnsi="Cordia New" w:cs="Cordia New"/>
                <w:b/>
                <w:bCs/>
                <w:sz w:val="28"/>
                <w:szCs w:val="28"/>
                <w:cs/>
                <w:lang w:bidi="th-TH"/>
              </w:rPr>
              <w:t xml:space="preserve">:  </w:t>
            </w:r>
            <w:r w:rsidR="00A03CE9">
              <w:rPr>
                <w:rFonts w:ascii="Cordia New" w:hAnsi="Cordia New" w:cs="Cordia New"/>
                <w:b/>
                <w:bCs/>
                <w:sz w:val="28"/>
                <w:szCs w:val="28"/>
                <w:cs/>
                <w:lang w:val="en-GB" w:bidi="th-TH"/>
              </w:rPr>
              <w:t xml:space="preserve"> </w:t>
            </w:r>
          </w:p>
        </w:tc>
      </w:tr>
      <w:tr w:rsidR="00150F75" w:rsidRPr="008503FB" w14:paraId="70FB0616" w14:textId="77777777" w:rsidTr="0D4D2160">
        <w:trPr>
          <w:trHeight w:val="948"/>
        </w:trPr>
        <w:tc>
          <w:tcPr>
            <w:tcW w:w="161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20BC4049" w14:textId="77777777" w:rsidR="00AD4488" w:rsidRPr="008503FB" w:rsidRDefault="00150F75" w:rsidP="004A3E2F">
            <w:pPr>
              <w:spacing w:before="120" w:after="120"/>
              <w:rPr>
                <w:rFonts w:ascii="Cordia New" w:hAnsi="Cordia New" w:cs="Cordia New"/>
                <w:sz w:val="28"/>
                <w:szCs w:val="28"/>
              </w:rPr>
            </w:pPr>
            <w:r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</w:rPr>
              <w:t>Initial Data</w:t>
            </w:r>
            <w:r w:rsidRPr="008503FB"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  <w:cs/>
                <w:lang w:bidi="th-TH"/>
              </w:rPr>
              <w:t>:</w:t>
            </w:r>
          </w:p>
        </w:tc>
      </w:tr>
      <w:tr w:rsidR="00150F75" w:rsidRPr="008503FB" w14:paraId="6A27C9D9" w14:textId="77777777" w:rsidTr="0D4D2160">
        <w:trPr>
          <w:trHeight w:val="325"/>
        </w:trPr>
        <w:tc>
          <w:tcPr>
            <w:tcW w:w="7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9256FF7" w14:textId="77777777" w:rsidR="00150F75" w:rsidRDefault="00150F75" w:rsidP="004A3E2F">
            <w:pPr>
              <w:jc w:val="center"/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</w:rPr>
              <w:t>Case ID</w:t>
            </w:r>
          </w:p>
        </w:tc>
        <w:tc>
          <w:tcPr>
            <w:tcW w:w="112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C45439A" w14:textId="77777777" w:rsidR="00150F75" w:rsidRDefault="00150F75" w:rsidP="004A3E2F">
            <w:pPr>
              <w:jc w:val="center"/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</w:rPr>
              <w:t>Purpose</w:t>
            </w:r>
          </w:p>
        </w:tc>
        <w:tc>
          <w:tcPr>
            <w:tcW w:w="1404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83F41DC" w14:textId="77777777" w:rsidR="00150F75" w:rsidRDefault="00150F75" w:rsidP="004A3E2F">
            <w:pPr>
              <w:jc w:val="center"/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</w:rPr>
              <w:t>Test Step</w:t>
            </w:r>
          </w:p>
        </w:tc>
        <w:tc>
          <w:tcPr>
            <w:tcW w:w="23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DCE89BC" w14:textId="77777777" w:rsidR="00150F75" w:rsidRDefault="00150F75" w:rsidP="004A3E2F">
            <w:pPr>
              <w:jc w:val="center"/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</w:rPr>
              <w:t>Data Input</w:t>
            </w:r>
          </w:p>
        </w:tc>
        <w:tc>
          <w:tcPr>
            <w:tcW w:w="3231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786D1F4" w14:textId="77777777" w:rsidR="00150F75" w:rsidRDefault="00150F75" w:rsidP="004A3E2F">
            <w:pPr>
              <w:jc w:val="center"/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</w:rPr>
              <w:t>Expected Result</w:t>
            </w:r>
          </w:p>
        </w:tc>
        <w:tc>
          <w:tcPr>
            <w:tcW w:w="323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A31639E" w14:textId="77777777" w:rsidR="00150F75" w:rsidRDefault="00150F75" w:rsidP="004A3E2F">
            <w:pPr>
              <w:jc w:val="center"/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</w:rPr>
              <w:t>Test Result</w:t>
            </w:r>
          </w:p>
        </w:tc>
        <w:tc>
          <w:tcPr>
            <w:tcW w:w="84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3C78669" w14:textId="77777777" w:rsidR="00150F75" w:rsidRDefault="00150F75" w:rsidP="004A3E2F">
            <w:pPr>
              <w:jc w:val="center"/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</w:rPr>
              <w:t>Status</w:t>
            </w:r>
          </w:p>
        </w:tc>
        <w:tc>
          <w:tcPr>
            <w:tcW w:w="323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87C0DBD" w14:textId="77777777" w:rsidR="00150F75" w:rsidRDefault="00771F13" w:rsidP="00771F13">
            <w:pPr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</w:rPr>
              <w:t>Remark</w:t>
            </w:r>
            <w:r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  <w:cs/>
                <w:lang w:bidi="th-TH"/>
              </w:rPr>
              <w:t>/</w:t>
            </w:r>
            <w:r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</w:rPr>
              <w:t>Change Requirements</w:t>
            </w:r>
          </w:p>
        </w:tc>
      </w:tr>
      <w:tr w:rsidR="00150F75" w:rsidRPr="008503FB" w14:paraId="0DCD577E" w14:textId="77777777" w:rsidTr="0D4D2160">
        <w:trPr>
          <w:trHeight w:val="498"/>
        </w:trPr>
        <w:tc>
          <w:tcPr>
            <w:tcW w:w="7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780E5" w14:textId="663E8142" w:rsidR="00150F75" w:rsidRPr="001E131E" w:rsidRDefault="00150F75" w:rsidP="00D50767">
            <w:pPr>
              <w:spacing w:before="240"/>
              <w:jc w:val="center"/>
              <w:rPr>
                <w:rFonts w:ascii="Cordia New" w:hAnsi="Cordia New" w:cs="Cordia New"/>
                <w:b/>
                <w:bCs/>
                <w:sz w:val="22"/>
                <w:szCs w:val="22"/>
              </w:rPr>
            </w:pPr>
          </w:p>
        </w:tc>
        <w:tc>
          <w:tcPr>
            <w:tcW w:w="112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89CB8" w14:textId="77777777" w:rsidR="00C261DF" w:rsidRPr="001E131E" w:rsidRDefault="00C261DF" w:rsidP="004A3E2F">
            <w:pPr>
              <w:rPr>
                <w:rFonts w:ascii="Cordia New" w:hAnsi="Cordia New" w:cs="Cordia New"/>
                <w:b/>
                <w:bCs/>
                <w:sz w:val="22"/>
                <w:szCs w:val="22"/>
              </w:rPr>
            </w:pPr>
          </w:p>
        </w:tc>
        <w:tc>
          <w:tcPr>
            <w:tcW w:w="1404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11C47" w14:textId="77777777" w:rsidR="00150F75" w:rsidRPr="001E131E" w:rsidRDefault="00150F75" w:rsidP="00265722">
            <w:pPr>
              <w:rPr>
                <w:rFonts w:ascii="Cordia New" w:hAnsi="Cordia New" w:cs="Cordia New"/>
                <w:b/>
                <w:bCs/>
                <w:sz w:val="22"/>
                <w:szCs w:val="22"/>
                <w:cs/>
                <w:lang w:bidi="th-TH"/>
              </w:rPr>
            </w:pPr>
          </w:p>
        </w:tc>
        <w:tc>
          <w:tcPr>
            <w:tcW w:w="23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6BD0A" w14:textId="77777777" w:rsidR="00FB1E60" w:rsidRPr="001E131E" w:rsidRDefault="00FB1E60" w:rsidP="004A3E2F">
            <w:pPr>
              <w:rPr>
                <w:rFonts w:ascii="Cordia New" w:hAnsi="Cordia New" w:cs="Cordia New"/>
                <w:b/>
                <w:bCs/>
                <w:noProof/>
                <w:sz w:val="22"/>
                <w:szCs w:val="22"/>
                <w:lang w:bidi="th-TH"/>
              </w:rPr>
            </w:pPr>
          </w:p>
        </w:tc>
        <w:tc>
          <w:tcPr>
            <w:tcW w:w="3231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EFC2E" w14:textId="77777777" w:rsidR="00FA7BE0" w:rsidRPr="00FA7BE0" w:rsidRDefault="00FA7BE0" w:rsidP="00D50767">
            <w:pPr>
              <w:spacing w:after="240"/>
              <w:rPr>
                <w:rFonts w:ascii="Cordia New" w:hAnsi="Cordia New" w:cs="Cordia New"/>
                <w:b/>
                <w:bCs/>
                <w:noProof/>
                <w:sz w:val="22"/>
                <w:szCs w:val="22"/>
                <w:cs/>
                <w:lang w:bidi="th-TH"/>
              </w:rPr>
            </w:pPr>
          </w:p>
        </w:tc>
        <w:tc>
          <w:tcPr>
            <w:tcW w:w="323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D387E" w14:textId="77777777" w:rsidR="00150F75" w:rsidRPr="00A12199" w:rsidRDefault="00150F75" w:rsidP="00FA7BE0">
            <w:pPr>
              <w:rPr>
                <w:rFonts w:ascii="Cordia New" w:hAnsi="Cordia New" w:cs="Cordia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84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D1410" w14:textId="77777777" w:rsidR="00150F75" w:rsidRPr="00922AA0" w:rsidRDefault="00150F75" w:rsidP="004A3E2F">
            <w:pPr>
              <w:rPr>
                <w:rFonts w:ascii="Cordia New" w:hAnsi="Cordia New" w:cs="Cordia New"/>
                <w:sz w:val="28"/>
                <w:szCs w:val="28"/>
              </w:rPr>
            </w:pPr>
          </w:p>
        </w:tc>
        <w:tc>
          <w:tcPr>
            <w:tcW w:w="323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77EEF" w14:textId="77777777" w:rsidR="001E131E" w:rsidRPr="001E131E" w:rsidRDefault="001E131E" w:rsidP="004A3E2F">
            <w:pPr>
              <w:rPr>
                <w:rFonts w:asciiTheme="minorBidi" w:hAnsiTheme="minorBidi" w:cstheme="minorBidi"/>
                <w:b/>
                <w:bCs/>
                <w:u w:val="double"/>
              </w:rPr>
            </w:pPr>
            <w:r w:rsidRPr="001E131E">
              <w:rPr>
                <w:rFonts w:asciiTheme="minorBidi" w:hAnsiTheme="minorBidi" w:cs="Cordia New"/>
                <w:b/>
                <w:bCs/>
                <w:u w:val="double"/>
                <w:cs/>
                <w:lang w:bidi="th-TH"/>
              </w:rPr>
              <w:t xml:space="preserve"> </w:t>
            </w:r>
          </w:p>
        </w:tc>
      </w:tr>
      <w:tr w:rsidR="00150F75" w:rsidRPr="008503FB" w14:paraId="06A4E806" w14:textId="77777777" w:rsidTr="0D4D2160">
        <w:trPr>
          <w:trHeight w:val="498"/>
        </w:trPr>
        <w:tc>
          <w:tcPr>
            <w:tcW w:w="7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226E3" w14:textId="06F1B63E" w:rsidR="00150F75" w:rsidRPr="001E131E" w:rsidRDefault="00150F75" w:rsidP="00D50767">
            <w:pPr>
              <w:spacing w:before="240"/>
              <w:jc w:val="center"/>
              <w:rPr>
                <w:rFonts w:ascii="Cordia New" w:hAnsi="Cordia New" w:cs="Cordia New"/>
                <w:b/>
                <w:bCs/>
                <w:sz w:val="22"/>
                <w:szCs w:val="22"/>
              </w:rPr>
            </w:pPr>
          </w:p>
        </w:tc>
        <w:tc>
          <w:tcPr>
            <w:tcW w:w="112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A8916" w14:textId="77777777" w:rsidR="00150F75" w:rsidRPr="001E131E" w:rsidRDefault="00150F75" w:rsidP="004A3E2F">
            <w:pPr>
              <w:rPr>
                <w:rFonts w:ascii="Cordia New" w:hAnsi="Cordia New" w:cs="Cordia New"/>
                <w:b/>
                <w:bCs/>
                <w:sz w:val="22"/>
                <w:szCs w:val="22"/>
              </w:rPr>
            </w:pPr>
          </w:p>
        </w:tc>
        <w:tc>
          <w:tcPr>
            <w:tcW w:w="1404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9FACB" w14:textId="77777777" w:rsidR="00150F75" w:rsidRPr="001E131E" w:rsidRDefault="00150F75" w:rsidP="004A3E2F">
            <w:pPr>
              <w:rPr>
                <w:rFonts w:ascii="Cordia New" w:hAnsi="Cordia New" w:cs="Cordia New"/>
                <w:b/>
                <w:bCs/>
                <w:sz w:val="22"/>
                <w:szCs w:val="22"/>
                <w:lang w:bidi="th-TH"/>
              </w:rPr>
            </w:pPr>
          </w:p>
        </w:tc>
        <w:tc>
          <w:tcPr>
            <w:tcW w:w="23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70381" w14:textId="77777777" w:rsidR="00FB1E60" w:rsidRPr="001E131E" w:rsidRDefault="00FB1E60" w:rsidP="00D50767">
            <w:pPr>
              <w:spacing w:before="240"/>
              <w:rPr>
                <w:rFonts w:ascii="Cordia New" w:hAnsi="Cordia New" w:cs="Cordia New"/>
                <w:b/>
                <w:bCs/>
                <w:noProof/>
                <w:sz w:val="22"/>
                <w:szCs w:val="22"/>
                <w:lang w:bidi="th-TH"/>
              </w:rPr>
            </w:pPr>
          </w:p>
        </w:tc>
        <w:tc>
          <w:tcPr>
            <w:tcW w:w="3231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E49D3" w14:textId="77777777" w:rsidR="00150F75" w:rsidRPr="00B52FAE" w:rsidRDefault="00150F75" w:rsidP="00D50767">
            <w:pPr>
              <w:rPr>
                <w:rFonts w:ascii="Cordia New" w:hAnsi="Cordia New" w:cs="Cordia New"/>
                <w:b/>
                <w:bCs/>
                <w:noProof/>
                <w:sz w:val="22"/>
                <w:szCs w:val="22"/>
                <w:cs/>
                <w:lang w:bidi="th-TH"/>
              </w:rPr>
            </w:pPr>
          </w:p>
        </w:tc>
        <w:tc>
          <w:tcPr>
            <w:tcW w:w="323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2F4F3" w14:textId="77777777" w:rsidR="00D50767" w:rsidRPr="001E131E" w:rsidRDefault="00D50767" w:rsidP="00D50767">
            <w:pPr>
              <w:rPr>
                <w:rFonts w:ascii="Cordia New" w:hAnsi="Cordia New" w:cs="Cordia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84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BEB30" w14:textId="77777777" w:rsidR="00150F75" w:rsidRPr="00922AA0" w:rsidRDefault="00150F75" w:rsidP="004A3E2F">
            <w:pPr>
              <w:rPr>
                <w:rFonts w:ascii="Cordia New" w:hAnsi="Cordia New" w:cs="Cordia New"/>
                <w:sz w:val="28"/>
                <w:szCs w:val="28"/>
              </w:rPr>
            </w:pPr>
          </w:p>
        </w:tc>
        <w:tc>
          <w:tcPr>
            <w:tcW w:w="323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A7345" w14:textId="77777777" w:rsidR="00150F75" w:rsidRPr="001E131E" w:rsidRDefault="00150F75" w:rsidP="00AD4488">
            <w:pPr>
              <w:rPr>
                <w:rFonts w:asciiTheme="minorBidi" w:hAnsiTheme="minorBidi" w:cstheme="minorBidi"/>
                <w:b/>
                <w:bCs/>
                <w:u w:val="double"/>
              </w:rPr>
            </w:pPr>
          </w:p>
        </w:tc>
      </w:tr>
      <w:tr w:rsidR="00150F75" w:rsidRPr="008503FB" w14:paraId="65E48C53" w14:textId="77777777" w:rsidTr="0D4D2160">
        <w:trPr>
          <w:trHeight w:val="498"/>
        </w:trPr>
        <w:tc>
          <w:tcPr>
            <w:tcW w:w="7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5EC5E" w14:textId="01E92645" w:rsidR="00150F75" w:rsidRPr="001E131E" w:rsidRDefault="00150F75" w:rsidP="00D50767">
            <w:pPr>
              <w:spacing w:before="240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</w:p>
        </w:tc>
        <w:tc>
          <w:tcPr>
            <w:tcW w:w="112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C937" w14:textId="77777777" w:rsidR="00150F75" w:rsidRPr="001E131E" w:rsidRDefault="00150F75" w:rsidP="004A3E2F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</w:p>
        </w:tc>
        <w:tc>
          <w:tcPr>
            <w:tcW w:w="1404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8E838" w14:textId="77777777" w:rsidR="0078412C" w:rsidRPr="000709CA" w:rsidRDefault="0078412C" w:rsidP="005D49A2">
            <w:pPr>
              <w:rPr>
                <w:rFonts w:ascii="Cordia New" w:hAnsi="Cordia New" w:cs="Cordia New"/>
                <w:b/>
                <w:bCs/>
                <w:sz w:val="22"/>
                <w:szCs w:val="22"/>
                <w:lang w:bidi="th-TH"/>
              </w:rPr>
            </w:pPr>
          </w:p>
        </w:tc>
        <w:tc>
          <w:tcPr>
            <w:tcW w:w="23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190C0" w14:textId="77777777" w:rsidR="00150F75" w:rsidRPr="001E131E" w:rsidRDefault="00150F75" w:rsidP="00D50767">
            <w:pPr>
              <w:spacing w:before="240"/>
              <w:rPr>
                <w:rFonts w:asciiTheme="minorBidi" w:hAnsiTheme="minorBidi" w:cstheme="minorBidi"/>
                <w:b/>
                <w:bCs/>
                <w:noProof/>
                <w:sz w:val="22"/>
                <w:szCs w:val="22"/>
                <w:lang w:bidi="th-TH"/>
              </w:rPr>
            </w:pPr>
          </w:p>
        </w:tc>
        <w:tc>
          <w:tcPr>
            <w:tcW w:w="3231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D884" w14:textId="77777777" w:rsidR="00150F75" w:rsidRPr="001E131E" w:rsidRDefault="00150F75" w:rsidP="00D50767">
            <w:pPr>
              <w:spacing w:after="240"/>
              <w:rPr>
                <w:rFonts w:asciiTheme="minorBidi" w:hAnsiTheme="minorBidi" w:cstheme="minorBidi"/>
                <w:b/>
                <w:bCs/>
                <w:noProof/>
                <w:sz w:val="22"/>
                <w:szCs w:val="22"/>
                <w:cs/>
                <w:lang w:val="en-GB" w:bidi="th-TH"/>
              </w:rPr>
            </w:pPr>
          </w:p>
        </w:tc>
        <w:tc>
          <w:tcPr>
            <w:tcW w:w="323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0ED5D" w14:textId="77777777" w:rsidR="00150F75" w:rsidRPr="001E131E" w:rsidRDefault="00150F75" w:rsidP="00D50767">
            <w:pPr>
              <w:rPr>
                <w:rFonts w:asciiTheme="minorBidi" w:hAnsiTheme="minorBidi" w:cstheme="minorBidi"/>
                <w:b/>
                <w:bCs/>
                <w:noProof/>
                <w:sz w:val="22"/>
                <w:szCs w:val="22"/>
                <w:lang w:bidi="th-TH"/>
              </w:rPr>
            </w:pPr>
          </w:p>
        </w:tc>
        <w:tc>
          <w:tcPr>
            <w:tcW w:w="84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EBF1C" w14:textId="77777777" w:rsidR="00150F75" w:rsidRPr="00922AA0" w:rsidRDefault="00150F75" w:rsidP="00922AA0">
            <w:pPr>
              <w:rPr>
                <w:rFonts w:asciiTheme="minorBidi" w:hAnsiTheme="minorBidi" w:cstheme="minorBidi"/>
                <w:sz w:val="22"/>
                <w:szCs w:val="22"/>
              </w:rPr>
            </w:pPr>
          </w:p>
        </w:tc>
        <w:tc>
          <w:tcPr>
            <w:tcW w:w="323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66319" w14:textId="77777777" w:rsidR="001E131E" w:rsidRPr="001E131E" w:rsidRDefault="001E131E" w:rsidP="00AD4488">
            <w:pPr>
              <w:rPr>
                <w:rFonts w:asciiTheme="minorBidi" w:hAnsiTheme="minorBidi" w:cstheme="minorBidi"/>
                <w:b/>
                <w:bCs/>
                <w:u w:val="double"/>
              </w:rPr>
            </w:pPr>
          </w:p>
        </w:tc>
      </w:tr>
      <w:tr w:rsidR="00587907" w:rsidRPr="008503FB" w14:paraId="1DBB3B76" w14:textId="77777777" w:rsidTr="0D4D2160">
        <w:trPr>
          <w:trHeight w:val="498"/>
        </w:trPr>
        <w:tc>
          <w:tcPr>
            <w:tcW w:w="7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8289E" w14:textId="77777777" w:rsidR="00587907" w:rsidRPr="001E131E" w:rsidRDefault="00587907" w:rsidP="00D50767">
            <w:pPr>
              <w:spacing w:before="240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</w:p>
        </w:tc>
        <w:tc>
          <w:tcPr>
            <w:tcW w:w="112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AEE6B" w14:textId="77777777" w:rsidR="00587907" w:rsidRPr="001E131E" w:rsidRDefault="00587907" w:rsidP="004A3E2F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</w:p>
        </w:tc>
        <w:tc>
          <w:tcPr>
            <w:tcW w:w="1404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96179" w14:textId="77777777" w:rsidR="00587907" w:rsidRPr="000709CA" w:rsidRDefault="00587907" w:rsidP="005D49A2">
            <w:pPr>
              <w:rPr>
                <w:rFonts w:ascii="Cordia New" w:hAnsi="Cordia New" w:cs="Cordia New"/>
                <w:b/>
                <w:bCs/>
                <w:sz w:val="22"/>
                <w:szCs w:val="22"/>
                <w:lang w:bidi="th-TH"/>
              </w:rPr>
            </w:pPr>
          </w:p>
        </w:tc>
        <w:tc>
          <w:tcPr>
            <w:tcW w:w="23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D60A9" w14:textId="77777777" w:rsidR="00587907" w:rsidRPr="001E131E" w:rsidRDefault="00587907" w:rsidP="00D50767">
            <w:pPr>
              <w:spacing w:before="240"/>
              <w:rPr>
                <w:rFonts w:asciiTheme="minorBidi" w:hAnsiTheme="minorBidi" w:cstheme="minorBidi"/>
                <w:b/>
                <w:bCs/>
                <w:noProof/>
                <w:sz w:val="22"/>
                <w:szCs w:val="22"/>
                <w:lang w:bidi="th-TH"/>
              </w:rPr>
            </w:pPr>
          </w:p>
        </w:tc>
        <w:tc>
          <w:tcPr>
            <w:tcW w:w="3231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1F70E" w14:textId="77777777" w:rsidR="00587907" w:rsidRPr="001E131E" w:rsidRDefault="00587907" w:rsidP="00D50767">
            <w:pPr>
              <w:spacing w:after="240"/>
              <w:rPr>
                <w:rFonts w:asciiTheme="minorBidi" w:hAnsiTheme="minorBidi" w:cstheme="minorBidi"/>
                <w:b/>
                <w:bCs/>
                <w:noProof/>
                <w:sz w:val="22"/>
                <w:szCs w:val="22"/>
                <w:cs/>
                <w:lang w:val="en-GB" w:bidi="th-TH"/>
              </w:rPr>
            </w:pPr>
          </w:p>
        </w:tc>
        <w:tc>
          <w:tcPr>
            <w:tcW w:w="323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FAEC1" w14:textId="77777777" w:rsidR="00587907" w:rsidRPr="001E131E" w:rsidRDefault="00587907" w:rsidP="00D50767">
            <w:pPr>
              <w:rPr>
                <w:rFonts w:asciiTheme="minorBidi" w:hAnsiTheme="minorBidi" w:cstheme="minorBidi"/>
                <w:b/>
                <w:bCs/>
                <w:noProof/>
                <w:sz w:val="22"/>
                <w:szCs w:val="22"/>
                <w:lang w:bidi="th-TH"/>
              </w:rPr>
            </w:pPr>
          </w:p>
        </w:tc>
        <w:tc>
          <w:tcPr>
            <w:tcW w:w="84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FCD58" w14:textId="77777777" w:rsidR="00587907" w:rsidRPr="00922AA0" w:rsidRDefault="00587907" w:rsidP="00922AA0">
            <w:pPr>
              <w:rPr>
                <w:rFonts w:asciiTheme="minorBidi" w:hAnsiTheme="minorBidi" w:cstheme="minorBidi"/>
                <w:sz w:val="22"/>
                <w:szCs w:val="22"/>
              </w:rPr>
            </w:pPr>
          </w:p>
        </w:tc>
        <w:tc>
          <w:tcPr>
            <w:tcW w:w="323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5A1C0" w14:textId="77777777" w:rsidR="00587907" w:rsidRPr="001E131E" w:rsidRDefault="00587907" w:rsidP="00AD4488">
            <w:pPr>
              <w:rPr>
                <w:rFonts w:asciiTheme="minorBidi" w:hAnsiTheme="minorBidi" w:cstheme="minorBidi"/>
                <w:b/>
                <w:bCs/>
                <w:u w:val="double"/>
              </w:rPr>
            </w:pPr>
          </w:p>
        </w:tc>
      </w:tr>
      <w:tr w:rsidR="00587907" w:rsidRPr="008503FB" w14:paraId="644BEC12" w14:textId="77777777" w:rsidTr="0D4D2160">
        <w:trPr>
          <w:trHeight w:val="498"/>
        </w:trPr>
        <w:tc>
          <w:tcPr>
            <w:tcW w:w="7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4E952" w14:textId="77777777" w:rsidR="00587907" w:rsidRPr="001E131E" w:rsidRDefault="00587907" w:rsidP="00D50767">
            <w:pPr>
              <w:spacing w:before="240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</w:p>
        </w:tc>
        <w:tc>
          <w:tcPr>
            <w:tcW w:w="112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7C542" w14:textId="77777777" w:rsidR="00587907" w:rsidRPr="001E131E" w:rsidRDefault="00587907" w:rsidP="004A3E2F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</w:p>
        </w:tc>
        <w:tc>
          <w:tcPr>
            <w:tcW w:w="1404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73FFA" w14:textId="77777777" w:rsidR="00587907" w:rsidRPr="000709CA" w:rsidRDefault="00587907" w:rsidP="005D49A2">
            <w:pPr>
              <w:rPr>
                <w:rFonts w:ascii="Cordia New" w:hAnsi="Cordia New" w:cs="Cordia New"/>
                <w:b/>
                <w:bCs/>
                <w:sz w:val="22"/>
                <w:szCs w:val="22"/>
                <w:lang w:bidi="th-TH"/>
              </w:rPr>
            </w:pPr>
          </w:p>
        </w:tc>
        <w:tc>
          <w:tcPr>
            <w:tcW w:w="23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E5334" w14:textId="77777777" w:rsidR="00587907" w:rsidRPr="001E131E" w:rsidRDefault="00587907" w:rsidP="00D50767">
            <w:pPr>
              <w:spacing w:before="240"/>
              <w:rPr>
                <w:rFonts w:asciiTheme="minorBidi" w:hAnsiTheme="minorBidi" w:cstheme="minorBidi"/>
                <w:b/>
                <w:bCs/>
                <w:noProof/>
                <w:sz w:val="22"/>
                <w:szCs w:val="22"/>
                <w:lang w:bidi="th-TH"/>
              </w:rPr>
            </w:pPr>
          </w:p>
        </w:tc>
        <w:tc>
          <w:tcPr>
            <w:tcW w:w="3231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AD59F" w14:textId="77777777" w:rsidR="00587907" w:rsidRPr="001E131E" w:rsidRDefault="00587907" w:rsidP="00D50767">
            <w:pPr>
              <w:spacing w:after="240"/>
              <w:rPr>
                <w:rFonts w:asciiTheme="minorBidi" w:hAnsiTheme="minorBidi" w:cstheme="minorBidi"/>
                <w:b/>
                <w:bCs/>
                <w:noProof/>
                <w:sz w:val="22"/>
                <w:szCs w:val="22"/>
                <w:cs/>
                <w:lang w:val="en-GB" w:bidi="th-TH"/>
              </w:rPr>
            </w:pPr>
          </w:p>
        </w:tc>
        <w:tc>
          <w:tcPr>
            <w:tcW w:w="323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20589" w14:textId="77777777" w:rsidR="00587907" w:rsidRPr="001E131E" w:rsidRDefault="00587907" w:rsidP="00D50767">
            <w:pPr>
              <w:rPr>
                <w:rFonts w:asciiTheme="minorBidi" w:hAnsiTheme="minorBidi" w:cstheme="minorBidi"/>
                <w:b/>
                <w:bCs/>
                <w:noProof/>
                <w:sz w:val="22"/>
                <w:szCs w:val="22"/>
                <w:lang w:bidi="th-TH"/>
              </w:rPr>
            </w:pPr>
          </w:p>
        </w:tc>
        <w:tc>
          <w:tcPr>
            <w:tcW w:w="84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B2B44" w14:textId="77777777" w:rsidR="00587907" w:rsidRPr="00922AA0" w:rsidRDefault="00587907" w:rsidP="00922AA0">
            <w:pPr>
              <w:rPr>
                <w:rFonts w:asciiTheme="minorBidi" w:hAnsiTheme="minorBidi" w:cstheme="minorBidi"/>
                <w:sz w:val="22"/>
                <w:szCs w:val="22"/>
              </w:rPr>
            </w:pPr>
          </w:p>
        </w:tc>
        <w:tc>
          <w:tcPr>
            <w:tcW w:w="323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7A905" w14:textId="77777777" w:rsidR="00587907" w:rsidRPr="001E131E" w:rsidRDefault="00587907" w:rsidP="00AD4488">
            <w:pPr>
              <w:rPr>
                <w:rFonts w:asciiTheme="minorBidi" w:hAnsiTheme="minorBidi" w:cstheme="minorBidi"/>
                <w:b/>
                <w:bCs/>
                <w:u w:val="double"/>
              </w:rPr>
            </w:pPr>
          </w:p>
        </w:tc>
      </w:tr>
      <w:tr w:rsidR="00587907" w:rsidRPr="008503FB" w14:paraId="60B756CE" w14:textId="77777777" w:rsidTr="0D4D2160">
        <w:trPr>
          <w:trHeight w:val="498"/>
        </w:trPr>
        <w:tc>
          <w:tcPr>
            <w:tcW w:w="7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C64C6" w14:textId="77777777" w:rsidR="00587907" w:rsidRPr="001E131E" w:rsidRDefault="00587907" w:rsidP="00D50767">
            <w:pPr>
              <w:spacing w:before="240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</w:p>
        </w:tc>
        <w:tc>
          <w:tcPr>
            <w:tcW w:w="112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2F1E6" w14:textId="77777777" w:rsidR="00587907" w:rsidRPr="001E131E" w:rsidRDefault="00587907" w:rsidP="004A3E2F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</w:p>
        </w:tc>
        <w:tc>
          <w:tcPr>
            <w:tcW w:w="1404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6C299" w14:textId="77777777" w:rsidR="00587907" w:rsidRPr="000709CA" w:rsidRDefault="00587907" w:rsidP="005D49A2">
            <w:pPr>
              <w:rPr>
                <w:rFonts w:ascii="Cordia New" w:hAnsi="Cordia New" w:cs="Cordia New"/>
                <w:b/>
                <w:bCs/>
                <w:sz w:val="22"/>
                <w:szCs w:val="22"/>
                <w:lang w:bidi="th-TH"/>
              </w:rPr>
            </w:pPr>
          </w:p>
        </w:tc>
        <w:tc>
          <w:tcPr>
            <w:tcW w:w="23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42A59" w14:textId="77777777" w:rsidR="00587907" w:rsidRPr="001E131E" w:rsidRDefault="00587907" w:rsidP="00D50767">
            <w:pPr>
              <w:spacing w:before="240"/>
              <w:rPr>
                <w:rFonts w:asciiTheme="minorBidi" w:hAnsiTheme="minorBidi" w:cstheme="minorBidi"/>
                <w:b/>
                <w:bCs/>
                <w:noProof/>
                <w:sz w:val="22"/>
                <w:szCs w:val="22"/>
                <w:lang w:bidi="th-TH"/>
              </w:rPr>
            </w:pPr>
          </w:p>
        </w:tc>
        <w:tc>
          <w:tcPr>
            <w:tcW w:w="3231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945BE" w14:textId="77777777" w:rsidR="00587907" w:rsidRPr="001E131E" w:rsidRDefault="00587907" w:rsidP="00D50767">
            <w:pPr>
              <w:spacing w:after="240"/>
              <w:rPr>
                <w:rFonts w:asciiTheme="minorBidi" w:hAnsiTheme="minorBidi" w:cstheme="minorBidi"/>
                <w:b/>
                <w:bCs/>
                <w:noProof/>
                <w:sz w:val="22"/>
                <w:szCs w:val="22"/>
                <w:cs/>
                <w:lang w:val="en-GB" w:bidi="th-TH"/>
              </w:rPr>
            </w:pPr>
          </w:p>
        </w:tc>
        <w:tc>
          <w:tcPr>
            <w:tcW w:w="323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54059" w14:textId="77777777" w:rsidR="00587907" w:rsidRPr="001E131E" w:rsidRDefault="00587907" w:rsidP="00D50767">
            <w:pPr>
              <w:rPr>
                <w:rFonts w:asciiTheme="minorBidi" w:hAnsiTheme="minorBidi" w:cstheme="minorBidi"/>
                <w:b/>
                <w:bCs/>
                <w:noProof/>
                <w:sz w:val="22"/>
                <w:szCs w:val="22"/>
                <w:lang w:bidi="th-TH"/>
              </w:rPr>
            </w:pPr>
          </w:p>
        </w:tc>
        <w:tc>
          <w:tcPr>
            <w:tcW w:w="84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26443" w14:textId="77777777" w:rsidR="00587907" w:rsidRPr="00922AA0" w:rsidRDefault="00587907" w:rsidP="00922AA0">
            <w:pPr>
              <w:rPr>
                <w:rFonts w:asciiTheme="minorBidi" w:hAnsiTheme="minorBidi" w:cstheme="minorBidi"/>
                <w:sz w:val="22"/>
                <w:szCs w:val="22"/>
              </w:rPr>
            </w:pPr>
          </w:p>
        </w:tc>
        <w:tc>
          <w:tcPr>
            <w:tcW w:w="323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D0E38" w14:textId="77777777" w:rsidR="00587907" w:rsidRPr="001E131E" w:rsidRDefault="00587907" w:rsidP="00AD4488">
            <w:pPr>
              <w:rPr>
                <w:rFonts w:asciiTheme="minorBidi" w:hAnsiTheme="minorBidi" w:cstheme="minorBidi"/>
                <w:b/>
                <w:bCs/>
                <w:u w:val="double"/>
              </w:rPr>
            </w:pPr>
          </w:p>
        </w:tc>
      </w:tr>
      <w:tr w:rsidR="0078412C" w:rsidRPr="008503FB" w14:paraId="798F0CDE" w14:textId="77777777" w:rsidTr="0D4D2160">
        <w:trPr>
          <w:trHeight w:val="498"/>
        </w:trPr>
        <w:tc>
          <w:tcPr>
            <w:tcW w:w="7935" w:type="dxa"/>
            <w:gridSpan w:val="6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59D64" w14:textId="77777777" w:rsidR="0078412C" w:rsidRPr="008503FB" w:rsidRDefault="0078412C" w:rsidP="00796D03">
            <w:pPr>
              <w:tabs>
                <w:tab w:val="left" w:pos="9000"/>
              </w:tabs>
              <w:spacing w:before="120" w:after="120"/>
              <w:rPr>
                <w:rFonts w:ascii="Cordia New" w:hAnsi="Cordia New" w:cs="Cordia New"/>
                <w:i/>
                <w:iCs/>
                <w:sz w:val="28"/>
                <w:szCs w:val="28"/>
              </w:rPr>
            </w:pPr>
            <w:proofErr w:type="gramStart"/>
            <w:r w:rsidRPr="008503FB"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</w:rPr>
              <w:t>Approvals</w:t>
            </w:r>
            <w:proofErr w:type="gramEnd"/>
            <w:r w:rsidRPr="008503FB"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  <w:cs/>
                <w:lang w:bidi="th-TH"/>
              </w:rPr>
              <w:t>:</w:t>
            </w:r>
          </w:p>
          <w:p w14:paraId="07D1B58B" w14:textId="30250638" w:rsidR="0078412C" w:rsidRPr="008503FB" w:rsidRDefault="0078412C" w:rsidP="0D4D2160">
            <w:pPr>
              <w:tabs>
                <w:tab w:val="left" w:pos="9000"/>
              </w:tabs>
              <w:rPr>
                <w:rFonts w:ascii="Cordia New" w:hAnsi="Cordia New" w:cs="Cordia New"/>
                <w:i/>
                <w:iCs/>
                <w:sz w:val="28"/>
                <w:szCs w:val="28"/>
              </w:rPr>
            </w:pPr>
            <w:r w:rsidRPr="0D4D2160">
              <w:rPr>
                <w:rFonts w:ascii="Cordia New" w:hAnsi="Cordia New" w:cs="Cordia New"/>
                <w:i/>
                <w:iCs/>
                <w:sz w:val="28"/>
                <w:szCs w:val="28"/>
                <w:u w:val="single"/>
              </w:rPr>
              <w:t>Project manager</w:t>
            </w:r>
          </w:p>
          <w:p w14:paraId="765EF1BC" w14:textId="6A99770D" w:rsidR="0D4D2160" w:rsidRDefault="0D4D2160" w:rsidP="0D4D2160">
            <w:pPr>
              <w:tabs>
                <w:tab w:val="left" w:pos="9000"/>
              </w:tabs>
              <w:rPr>
                <w:rFonts w:ascii="Cordia New" w:hAnsi="Cordia New" w:cs="Cordia New"/>
                <w:i/>
                <w:iCs/>
                <w:sz w:val="28"/>
                <w:szCs w:val="28"/>
                <w:u w:val="single"/>
              </w:rPr>
            </w:pPr>
          </w:p>
          <w:p w14:paraId="132E3784" w14:textId="77777777" w:rsidR="0078412C" w:rsidRPr="008503FB" w:rsidRDefault="0078412C" w:rsidP="00796D03">
            <w:pPr>
              <w:tabs>
                <w:tab w:val="left" w:leader="underscore" w:pos="9990"/>
              </w:tabs>
              <w:rPr>
                <w:rFonts w:ascii="Cordia New" w:hAnsi="Cordia New" w:cs="Cordia New"/>
                <w:b/>
                <w:bCs/>
                <w:sz w:val="28"/>
                <w:szCs w:val="28"/>
              </w:rPr>
            </w:pPr>
            <w:r w:rsidRPr="008503FB">
              <w:rPr>
                <w:rFonts w:ascii="Cordia New" w:hAnsi="Cordia New" w:cs="Cordia New"/>
                <w:b/>
                <w:bCs/>
                <w:sz w:val="28"/>
                <w:szCs w:val="28"/>
              </w:rPr>
              <w:t xml:space="preserve">  Printed name, Signature, Date</w:t>
            </w:r>
          </w:p>
        </w:tc>
        <w:tc>
          <w:tcPr>
            <w:tcW w:w="8217" w:type="dxa"/>
            <w:gridSpan w:val="4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48842" w14:textId="77777777" w:rsidR="0078412C" w:rsidRPr="0078412C" w:rsidRDefault="0078412C" w:rsidP="0078412C">
            <w:pPr>
              <w:tabs>
                <w:tab w:val="left" w:pos="9000"/>
              </w:tabs>
              <w:spacing w:before="120" w:after="120"/>
              <w:rPr>
                <w:rFonts w:ascii="Cordia New" w:hAnsi="Cordia New" w:cs="Cordia New"/>
                <w:i/>
                <w:iCs/>
                <w:sz w:val="28"/>
                <w:szCs w:val="28"/>
              </w:rPr>
            </w:pPr>
            <w:proofErr w:type="gramStart"/>
            <w:r w:rsidRPr="008503FB"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</w:rPr>
              <w:t>Approvals</w:t>
            </w:r>
            <w:proofErr w:type="gramEnd"/>
            <w:r w:rsidRPr="008503FB">
              <w:rPr>
                <w:rFonts w:ascii="Cordia New" w:hAnsi="Cordia New" w:cs="Cordia New"/>
                <w:b/>
                <w:bCs/>
                <w:sz w:val="28"/>
                <w:szCs w:val="28"/>
                <w:u w:val="single"/>
                <w:cs/>
                <w:lang w:bidi="th-TH"/>
              </w:rPr>
              <w:t>:</w:t>
            </w:r>
          </w:p>
          <w:p w14:paraId="2FDD3138" w14:textId="19868BE7" w:rsidR="0078412C" w:rsidRPr="008503FB" w:rsidRDefault="0078412C" w:rsidP="0D4D2160">
            <w:pPr>
              <w:tabs>
                <w:tab w:val="left" w:pos="6480"/>
                <w:tab w:val="right" w:pos="7200"/>
                <w:tab w:val="left" w:pos="9720"/>
              </w:tabs>
              <w:rPr>
                <w:rFonts w:ascii="Cordia New" w:hAnsi="Cordia New" w:cs="Cordia New"/>
                <w:i/>
                <w:iCs/>
                <w:sz w:val="28"/>
                <w:szCs w:val="28"/>
                <w:u w:val="single"/>
              </w:rPr>
            </w:pPr>
            <w:r w:rsidRPr="0D4D2160">
              <w:rPr>
                <w:rFonts w:ascii="Cordia New" w:hAnsi="Cordia New" w:cs="Cordia New"/>
                <w:i/>
                <w:iCs/>
                <w:sz w:val="28"/>
                <w:szCs w:val="28"/>
                <w:u w:val="single"/>
              </w:rPr>
              <w:t>User</w:t>
            </w:r>
          </w:p>
          <w:p w14:paraId="53B60C02" w14:textId="77777777" w:rsidR="0078412C" w:rsidRPr="008503FB" w:rsidRDefault="0078412C" w:rsidP="00796D03">
            <w:pPr>
              <w:tabs>
                <w:tab w:val="left" w:leader="underscore" w:pos="9990"/>
              </w:tabs>
              <w:rPr>
                <w:rFonts w:ascii="Cordia New" w:hAnsi="Cordia New" w:cs="Cordia New"/>
                <w:bCs/>
                <w:sz w:val="28"/>
                <w:szCs w:val="28"/>
              </w:rPr>
            </w:pPr>
            <w:r w:rsidRPr="008503FB">
              <w:rPr>
                <w:rFonts w:ascii="Cordia New" w:hAnsi="Cordia New" w:cs="Cordia New"/>
                <w:bCs/>
                <w:sz w:val="28"/>
                <w:szCs w:val="28"/>
              </w:rPr>
              <w:tab/>
            </w:r>
          </w:p>
          <w:p w14:paraId="09F79155" w14:textId="77777777" w:rsidR="0078412C" w:rsidRPr="00654408" w:rsidRDefault="0078412C" w:rsidP="00AD448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cs/>
                <w:lang w:val="en-GB" w:bidi="th-TH"/>
              </w:rPr>
            </w:pPr>
            <w:r w:rsidRPr="008503FB">
              <w:rPr>
                <w:rFonts w:ascii="Cordia New" w:hAnsi="Cordia New" w:cs="Cordia New"/>
                <w:b/>
                <w:bCs/>
                <w:sz w:val="28"/>
                <w:szCs w:val="28"/>
              </w:rPr>
              <w:t xml:space="preserve">  Printed name, Signature, Date</w:t>
            </w:r>
          </w:p>
        </w:tc>
      </w:tr>
    </w:tbl>
    <w:p w14:paraId="7FED9A2E" w14:textId="77777777" w:rsidR="00BD6CD5" w:rsidRDefault="00BD6CD5" w:rsidP="00847B09">
      <w:pPr>
        <w:rPr>
          <w:rFonts w:ascii="Cordia New" w:hAnsi="Cordia New" w:cs="Cordia New"/>
          <w:sz w:val="28"/>
          <w:szCs w:val="28"/>
        </w:rPr>
      </w:pPr>
    </w:p>
    <w:sectPr w:rsidR="00BD6CD5" w:rsidSect="00EE2E15">
      <w:pgSz w:w="16839" w:h="11907" w:orient="landscape" w:code="9"/>
      <w:pgMar w:top="568" w:right="533" w:bottom="760" w:left="1009" w:header="6" w:footer="720" w:gutter="0"/>
      <w:paperSrc w:first="25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42824" w14:textId="77777777" w:rsidR="00266E1B" w:rsidRDefault="00266E1B">
      <w:r>
        <w:separator/>
      </w:r>
    </w:p>
  </w:endnote>
  <w:endnote w:type="continuationSeparator" w:id="0">
    <w:p w14:paraId="420C79B0" w14:textId="77777777" w:rsidR="00266E1B" w:rsidRDefault="00266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ordia New" w:hAnsi="Cordia New" w:cs="Cordia New"/>
        <w:sz w:val="28"/>
        <w:szCs w:val="28"/>
      </w:rPr>
      <w:id w:val="-961183669"/>
      <w:docPartObj>
        <w:docPartGallery w:val="Page Numbers (Bottom of Page)"/>
        <w:docPartUnique/>
      </w:docPartObj>
    </w:sdtPr>
    <w:sdtContent>
      <w:sdt>
        <w:sdtPr>
          <w:rPr>
            <w:rFonts w:ascii="Cordia New" w:hAnsi="Cordia New" w:cs="Cordia New"/>
            <w:sz w:val="28"/>
            <w:szCs w:val="28"/>
          </w:rPr>
          <w:id w:val="1728636285"/>
          <w:docPartObj>
            <w:docPartGallery w:val="Page Numbers (Top of Page)"/>
            <w:docPartUnique/>
          </w:docPartObj>
        </w:sdtPr>
        <w:sdtContent>
          <w:p w14:paraId="382D1195" w14:textId="49E3A868" w:rsidR="002D7095" w:rsidRPr="002D7095" w:rsidRDefault="002D7095" w:rsidP="002D7095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ordia New" w:hAnsi="Cordia New" w:cs="Cordia New"/>
                <w:sz w:val="28"/>
                <w:szCs w:val="28"/>
              </w:rPr>
            </w:pPr>
            <w:r>
              <w:rPr>
                <w:rFonts w:ascii="Cordia New" w:hAnsi="Cordia New" w:cs="Cordia New"/>
                <w:sz w:val="28"/>
                <w:szCs w:val="28"/>
              </w:rPr>
              <w:t xml:space="preserve">                                                                                </w:t>
            </w:r>
            <w:r w:rsidRPr="002D7095">
              <w:rPr>
                <w:rFonts w:ascii="Cordia New" w:hAnsi="Cordia New" w:cs="Cordia New"/>
                <w:sz w:val="28"/>
                <w:szCs w:val="28"/>
              </w:rPr>
              <w:t xml:space="preserve">Page </w:t>
            </w:r>
            <w:r w:rsidRPr="002D7095">
              <w:rPr>
                <w:rFonts w:ascii="Cordia New" w:hAnsi="Cordia New" w:cs="Cordia New"/>
                <w:sz w:val="28"/>
                <w:szCs w:val="28"/>
              </w:rPr>
              <w:fldChar w:fldCharType="begin"/>
            </w:r>
            <w:r w:rsidRPr="002D7095">
              <w:rPr>
                <w:rFonts w:ascii="Cordia New" w:hAnsi="Cordia New" w:cs="Cordia New"/>
                <w:sz w:val="28"/>
                <w:szCs w:val="28"/>
              </w:rPr>
              <w:instrText xml:space="preserve"> PAGE </w:instrText>
            </w:r>
            <w:r w:rsidRPr="002D7095">
              <w:rPr>
                <w:rFonts w:ascii="Cordia New" w:hAnsi="Cordia New" w:cs="Cordia New"/>
                <w:sz w:val="28"/>
                <w:szCs w:val="28"/>
              </w:rPr>
              <w:fldChar w:fldCharType="separate"/>
            </w:r>
            <w:r w:rsidRPr="002D7095">
              <w:rPr>
                <w:rFonts w:ascii="Cordia New" w:hAnsi="Cordia New" w:cs="Cordia New"/>
                <w:noProof/>
                <w:sz w:val="28"/>
                <w:szCs w:val="28"/>
              </w:rPr>
              <w:t>2</w:t>
            </w:r>
            <w:r w:rsidRPr="002D7095">
              <w:rPr>
                <w:rFonts w:ascii="Cordia New" w:hAnsi="Cordia New" w:cs="Cordia New"/>
                <w:sz w:val="28"/>
                <w:szCs w:val="28"/>
              </w:rPr>
              <w:fldChar w:fldCharType="end"/>
            </w:r>
            <w:r w:rsidRPr="002D7095">
              <w:rPr>
                <w:rFonts w:ascii="Cordia New" w:hAnsi="Cordia New" w:cs="Cordia New"/>
                <w:sz w:val="28"/>
                <w:szCs w:val="28"/>
              </w:rPr>
              <w:t xml:space="preserve"> of </w:t>
            </w:r>
            <w:r w:rsidRPr="002D7095">
              <w:rPr>
                <w:rFonts w:ascii="Cordia New" w:hAnsi="Cordia New" w:cs="Cordia New"/>
                <w:sz w:val="28"/>
                <w:szCs w:val="28"/>
              </w:rPr>
              <w:fldChar w:fldCharType="begin"/>
            </w:r>
            <w:r w:rsidRPr="002D7095">
              <w:rPr>
                <w:rFonts w:ascii="Cordia New" w:hAnsi="Cordia New" w:cs="Cordia New"/>
                <w:sz w:val="28"/>
                <w:szCs w:val="28"/>
              </w:rPr>
              <w:instrText xml:space="preserve"> NUMPAGES  </w:instrText>
            </w:r>
            <w:r w:rsidRPr="002D7095">
              <w:rPr>
                <w:rFonts w:ascii="Cordia New" w:hAnsi="Cordia New" w:cs="Cordia New"/>
                <w:sz w:val="28"/>
                <w:szCs w:val="28"/>
              </w:rPr>
              <w:fldChar w:fldCharType="separate"/>
            </w:r>
            <w:r w:rsidRPr="002D7095">
              <w:rPr>
                <w:rFonts w:ascii="Cordia New" w:hAnsi="Cordia New" w:cs="Cordia New"/>
                <w:noProof/>
                <w:sz w:val="28"/>
                <w:szCs w:val="28"/>
              </w:rPr>
              <w:t>2</w:t>
            </w:r>
            <w:r w:rsidRPr="002D7095">
              <w:rPr>
                <w:rFonts w:ascii="Cordia New" w:hAnsi="Cordia New" w:cs="Cordia New"/>
                <w:sz w:val="28"/>
                <w:szCs w:val="28"/>
              </w:rPr>
              <w:fldChar w:fldCharType="end"/>
            </w:r>
            <w:r>
              <w:rPr>
                <w:rFonts w:ascii="Cordia New" w:hAnsi="Cordia New" w:cs="Cordia New"/>
                <w:sz w:val="28"/>
                <w:szCs w:val="28"/>
              </w:rPr>
              <w:t xml:space="preserve">                                               FM-I24-IT-019, R02/01-Nov-2023</w:t>
            </w:r>
          </w:p>
        </w:sdtContent>
      </w:sdt>
    </w:sdtContent>
  </w:sdt>
  <w:p w14:paraId="29F7AA96" w14:textId="2D768DDD" w:rsidR="00D65614" w:rsidRPr="00585375" w:rsidRDefault="00D65614" w:rsidP="001847D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3CF27" w14:textId="77777777" w:rsidR="00266E1B" w:rsidRDefault="00266E1B">
      <w:r>
        <w:separator/>
      </w:r>
    </w:p>
  </w:footnote>
  <w:footnote w:type="continuationSeparator" w:id="0">
    <w:p w14:paraId="739E38A2" w14:textId="77777777" w:rsidR="00266E1B" w:rsidRDefault="00266E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2F3FF" w14:textId="77777777" w:rsidR="00D65614" w:rsidRDefault="00D65614">
    <w:pPr>
      <w:pStyle w:val="Header"/>
    </w:pPr>
  </w:p>
  <w:p w14:paraId="21A76929" w14:textId="77777777" w:rsidR="00D65614" w:rsidRDefault="00D656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5020B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8E607F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32444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B42A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BB22F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FD66F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4ED9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6DC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688B2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19CBA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6B02C6"/>
    <w:multiLevelType w:val="hybridMultilevel"/>
    <w:tmpl w:val="31A4E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8E01BF"/>
    <w:multiLevelType w:val="hybridMultilevel"/>
    <w:tmpl w:val="07BCF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605C07"/>
    <w:multiLevelType w:val="hybridMultilevel"/>
    <w:tmpl w:val="72BE7D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8D66E71"/>
    <w:multiLevelType w:val="hybridMultilevel"/>
    <w:tmpl w:val="1324B1F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26A07BE"/>
    <w:multiLevelType w:val="hybridMultilevel"/>
    <w:tmpl w:val="8BDAA0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2EE379E"/>
    <w:multiLevelType w:val="multilevel"/>
    <w:tmpl w:val="C76294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26D440CB"/>
    <w:multiLevelType w:val="multilevel"/>
    <w:tmpl w:val="ED603F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30AC01EC"/>
    <w:multiLevelType w:val="hybridMultilevel"/>
    <w:tmpl w:val="F572C33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0E3395F"/>
    <w:multiLevelType w:val="hybridMultilevel"/>
    <w:tmpl w:val="1324B1F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7787B49"/>
    <w:multiLevelType w:val="hybridMultilevel"/>
    <w:tmpl w:val="E228DBC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47CB0227"/>
    <w:multiLevelType w:val="hybridMultilevel"/>
    <w:tmpl w:val="7DDE24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51F73C87"/>
    <w:multiLevelType w:val="hybridMultilevel"/>
    <w:tmpl w:val="346ED10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546D33A0"/>
    <w:multiLevelType w:val="hybridMultilevel"/>
    <w:tmpl w:val="E228DBC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559E4525"/>
    <w:multiLevelType w:val="hybridMultilevel"/>
    <w:tmpl w:val="E228DB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6CD31B0"/>
    <w:multiLevelType w:val="hybridMultilevel"/>
    <w:tmpl w:val="FF82E0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9F859F0"/>
    <w:multiLevelType w:val="hybridMultilevel"/>
    <w:tmpl w:val="31A4E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26593D"/>
    <w:multiLevelType w:val="hybridMultilevel"/>
    <w:tmpl w:val="637274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5F704F2"/>
    <w:multiLevelType w:val="multilevel"/>
    <w:tmpl w:val="E228D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8763930"/>
    <w:multiLevelType w:val="hybridMultilevel"/>
    <w:tmpl w:val="3DF414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CCA581B"/>
    <w:multiLevelType w:val="hybridMultilevel"/>
    <w:tmpl w:val="F67A5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146F81"/>
    <w:multiLevelType w:val="hybridMultilevel"/>
    <w:tmpl w:val="EABCE4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6DA473CA"/>
    <w:multiLevelType w:val="hybridMultilevel"/>
    <w:tmpl w:val="31A4E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6E1257"/>
    <w:multiLevelType w:val="hybridMultilevel"/>
    <w:tmpl w:val="E228DBC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3" w15:restartNumberingAfterBreak="0">
    <w:nsid w:val="6FD22747"/>
    <w:multiLevelType w:val="hybridMultilevel"/>
    <w:tmpl w:val="ED603F1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717A18B3"/>
    <w:multiLevelType w:val="hybridMultilevel"/>
    <w:tmpl w:val="4650C0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9820C8"/>
    <w:multiLevelType w:val="hybridMultilevel"/>
    <w:tmpl w:val="6372747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6" w15:restartNumberingAfterBreak="0">
    <w:nsid w:val="7A915729"/>
    <w:multiLevelType w:val="hybridMultilevel"/>
    <w:tmpl w:val="EC9A5C10"/>
    <w:lvl w:ilvl="0" w:tplc="87763DA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61557209">
    <w:abstractNumId w:val="26"/>
  </w:num>
  <w:num w:numId="2" w16cid:durableId="1076585695">
    <w:abstractNumId w:val="35"/>
  </w:num>
  <w:num w:numId="3" w16cid:durableId="1079980858">
    <w:abstractNumId w:val="23"/>
  </w:num>
  <w:num w:numId="4" w16cid:durableId="707875034">
    <w:abstractNumId w:val="22"/>
  </w:num>
  <w:num w:numId="5" w16cid:durableId="1916435078">
    <w:abstractNumId w:val="19"/>
  </w:num>
  <w:num w:numId="6" w16cid:durableId="1562642214">
    <w:abstractNumId w:val="32"/>
  </w:num>
  <w:num w:numId="7" w16cid:durableId="882865084">
    <w:abstractNumId w:val="14"/>
  </w:num>
  <w:num w:numId="8" w16cid:durableId="681975935">
    <w:abstractNumId w:val="28"/>
  </w:num>
  <w:num w:numId="9" w16cid:durableId="1803765450">
    <w:abstractNumId w:val="27"/>
  </w:num>
  <w:num w:numId="10" w16cid:durableId="280571788">
    <w:abstractNumId w:val="30"/>
  </w:num>
  <w:num w:numId="11" w16cid:durableId="2019456849">
    <w:abstractNumId w:val="21"/>
  </w:num>
  <w:num w:numId="12" w16cid:durableId="668293138">
    <w:abstractNumId w:val="24"/>
  </w:num>
  <w:num w:numId="13" w16cid:durableId="84571552">
    <w:abstractNumId w:val="17"/>
  </w:num>
  <w:num w:numId="14" w16cid:durableId="884833373">
    <w:abstractNumId w:val="20"/>
  </w:num>
  <w:num w:numId="15" w16cid:durableId="160320573">
    <w:abstractNumId w:val="33"/>
  </w:num>
  <w:num w:numId="16" w16cid:durableId="706220183">
    <w:abstractNumId w:val="15"/>
  </w:num>
  <w:num w:numId="17" w16cid:durableId="836191410">
    <w:abstractNumId w:val="36"/>
  </w:num>
  <w:num w:numId="18" w16cid:durableId="180827596">
    <w:abstractNumId w:val="16"/>
  </w:num>
  <w:num w:numId="19" w16cid:durableId="630553807">
    <w:abstractNumId w:val="9"/>
  </w:num>
  <w:num w:numId="20" w16cid:durableId="1414668695">
    <w:abstractNumId w:val="7"/>
  </w:num>
  <w:num w:numId="21" w16cid:durableId="132140678">
    <w:abstractNumId w:val="6"/>
  </w:num>
  <w:num w:numId="22" w16cid:durableId="187573530">
    <w:abstractNumId w:val="5"/>
  </w:num>
  <w:num w:numId="23" w16cid:durableId="547644877">
    <w:abstractNumId w:val="4"/>
  </w:num>
  <w:num w:numId="24" w16cid:durableId="650017844">
    <w:abstractNumId w:val="8"/>
  </w:num>
  <w:num w:numId="25" w16cid:durableId="995108702">
    <w:abstractNumId w:val="3"/>
  </w:num>
  <w:num w:numId="26" w16cid:durableId="253318337">
    <w:abstractNumId w:val="2"/>
  </w:num>
  <w:num w:numId="27" w16cid:durableId="429162173">
    <w:abstractNumId w:val="1"/>
  </w:num>
  <w:num w:numId="28" w16cid:durableId="812019663">
    <w:abstractNumId w:val="0"/>
  </w:num>
  <w:num w:numId="29" w16cid:durableId="1842039968">
    <w:abstractNumId w:val="12"/>
  </w:num>
  <w:num w:numId="30" w16cid:durableId="233703803">
    <w:abstractNumId w:val="25"/>
  </w:num>
  <w:num w:numId="31" w16cid:durableId="789781952">
    <w:abstractNumId w:val="10"/>
  </w:num>
  <w:num w:numId="32" w16cid:durableId="1497452280">
    <w:abstractNumId w:val="31"/>
  </w:num>
  <w:num w:numId="33" w16cid:durableId="462040072">
    <w:abstractNumId w:val="34"/>
  </w:num>
  <w:num w:numId="34" w16cid:durableId="1365251007">
    <w:abstractNumId w:val="11"/>
  </w:num>
  <w:num w:numId="35" w16cid:durableId="777797924">
    <w:abstractNumId w:val="29"/>
  </w:num>
  <w:num w:numId="36" w16cid:durableId="1568953338">
    <w:abstractNumId w:val="13"/>
  </w:num>
  <w:num w:numId="37" w16cid:durableId="13132930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oNotHyphenateCaps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1A2"/>
    <w:rsid w:val="000007E1"/>
    <w:rsid w:val="0000316F"/>
    <w:rsid w:val="00005048"/>
    <w:rsid w:val="000071C5"/>
    <w:rsid w:val="00017307"/>
    <w:rsid w:val="00021CBD"/>
    <w:rsid w:val="000276A7"/>
    <w:rsid w:val="0003384C"/>
    <w:rsid w:val="00041398"/>
    <w:rsid w:val="00042C95"/>
    <w:rsid w:val="00056025"/>
    <w:rsid w:val="00064EB7"/>
    <w:rsid w:val="0006599C"/>
    <w:rsid w:val="0007050A"/>
    <w:rsid w:val="000709CA"/>
    <w:rsid w:val="00085A89"/>
    <w:rsid w:val="00087654"/>
    <w:rsid w:val="000901A2"/>
    <w:rsid w:val="00096D29"/>
    <w:rsid w:val="000B7041"/>
    <w:rsid w:val="000D07E3"/>
    <w:rsid w:val="000D370B"/>
    <w:rsid w:val="000D6013"/>
    <w:rsid w:val="000E0999"/>
    <w:rsid w:val="000E2856"/>
    <w:rsid w:val="000E4752"/>
    <w:rsid w:val="000E6B01"/>
    <w:rsid w:val="000E778B"/>
    <w:rsid w:val="00103F3C"/>
    <w:rsid w:val="00106021"/>
    <w:rsid w:val="0010730E"/>
    <w:rsid w:val="00123375"/>
    <w:rsid w:val="00125862"/>
    <w:rsid w:val="00130DC2"/>
    <w:rsid w:val="00140B61"/>
    <w:rsid w:val="00150F75"/>
    <w:rsid w:val="00160709"/>
    <w:rsid w:val="001619EC"/>
    <w:rsid w:val="001625E4"/>
    <w:rsid w:val="00174A50"/>
    <w:rsid w:val="001847D9"/>
    <w:rsid w:val="00192A06"/>
    <w:rsid w:val="00194A3D"/>
    <w:rsid w:val="001A28D1"/>
    <w:rsid w:val="001A2CDF"/>
    <w:rsid w:val="001B520E"/>
    <w:rsid w:val="001C049F"/>
    <w:rsid w:val="001C50BD"/>
    <w:rsid w:val="001C54E7"/>
    <w:rsid w:val="001D6D35"/>
    <w:rsid w:val="001D7EE8"/>
    <w:rsid w:val="001E131E"/>
    <w:rsid w:val="001E1AB8"/>
    <w:rsid w:val="001E680B"/>
    <w:rsid w:val="001F1EB8"/>
    <w:rsid w:val="0020175E"/>
    <w:rsid w:val="00201901"/>
    <w:rsid w:val="00212DAA"/>
    <w:rsid w:val="002176A6"/>
    <w:rsid w:val="002220B8"/>
    <w:rsid w:val="00223569"/>
    <w:rsid w:val="002239DA"/>
    <w:rsid w:val="00227C2C"/>
    <w:rsid w:val="00235E82"/>
    <w:rsid w:val="00241E17"/>
    <w:rsid w:val="00244665"/>
    <w:rsid w:val="00244930"/>
    <w:rsid w:val="002606B4"/>
    <w:rsid w:val="00260916"/>
    <w:rsid w:val="00265722"/>
    <w:rsid w:val="00266E1B"/>
    <w:rsid w:val="00293A19"/>
    <w:rsid w:val="002C3A9C"/>
    <w:rsid w:val="002C5CAC"/>
    <w:rsid w:val="002D3139"/>
    <w:rsid w:val="002D7095"/>
    <w:rsid w:val="002D7A11"/>
    <w:rsid w:val="002E157B"/>
    <w:rsid w:val="002E2195"/>
    <w:rsid w:val="002E3F63"/>
    <w:rsid w:val="002F2178"/>
    <w:rsid w:val="002F245D"/>
    <w:rsid w:val="002F5FB9"/>
    <w:rsid w:val="003007E5"/>
    <w:rsid w:val="0030471D"/>
    <w:rsid w:val="003158AF"/>
    <w:rsid w:val="00316344"/>
    <w:rsid w:val="00316460"/>
    <w:rsid w:val="0033031E"/>
    <w:rsid w:val="00334645"/>
    <w:rsid w:val="00351754"/>
    <w:rsid w:val="003937CE"/>
    <w:rsid w:val="003A3233"/>
    <w:rsid w:val="003A457F"/>
    <w:rsid w:val="003A6692"/>
    <w:rsid w:val="003B074A"/>
    <w:rsid w:val="003B4FD1"/>
    <w:rsid w:val="003B50E4"/>
    <w:rsid w:val="003B5AEA"/>
    <w:rsid w:val="003B6445"/>
    <w:rsid w:val="003C28B3"/>
    <w:rsid w:val="003C3943"/>
    <w:rsid w:val="003D1183"/>
    <w:rsid w:val="003D5CBB"/>
    <w:rsid w:val="003E2C6C"/>
    <w:rsid w:val="003F2668"/>
    <w:rsid w:val="003F3260"/>
    <w:rsid w:val="003F4A22"/>
    <w:rsid w:val="00406311"/>
    <w:rsid w:val="004074CB"/>
    <w:rsid w:val="00425D31"/>
    <w:rsid w:val="0044165E"/>
    <w:rsid w:val="00445D15"/>
    <w:rsid w:val="004525D1"/>
    <w:rsid w:val="00461BD2"/>
    <w:rsid w:val="004744ED"/>
    <w:rsid w:val="0047754D"/>
    <w:rsid w:val="00481A76"/>
    <w:rsid w:val="00485986"/>
    <w:rsid w:val="00496A48"/>
    <w:rsid w:val="004A213A"/>
    <w:rsid w:val="004A35A7"/>
    <w:rsid w:val="004A3E2F"/>
    <w:rsid w:val="004A6CC1"/>
    <w:rsid w:val="004C4498"/>
    <w:rsid w:val="004D5C8E"/>
    <w:rsid w:val="004D7897"/>
    <w:rsid w:val="004F3B8A"/>
    <w:rsid w:val="004F51A0"/>
    <w:rsid w:val="004F597D"/>
    <w:rsid w:val="00500A0E"/>
    <w:rsid w:val="00504532"/>
    <w:rsid w:val="00507394"/>
    <w:rsid w:val="00515784"/>
    <w:rsid w:val="00515EB5"/>
    <w:rsid w:val="00516846"/>
    <w:rsid w:val="00516C62"/>
    <w:rsid w:val="00520E2F"/>
    <w:rsid w:val="00523012"/>
    <w:rsid w:val="00532C64"/>
    <w:rsid w:val="00541BCB"/>
    <w:rsid w:val="0055376C"/>
    <w:rsid w:val="00554876"/>
    <w:rsid w:val="00556D20"/>
    <w:rsid w:val="00560B6A"/>
    <w:rsid w:val="00563B50"/>
    <w:rsid w:val="00570117"/>
    <w:rsid w:val="005729DA"/>
    <w:rsid w:val="00572D46"/>
    <w:rsid w:val="00577DBD"/>
    <w:rsid w:val="00581DFA"/>
    <w:rsid w:val="00582E22"/>
    <w:rsid w:val="00585375"/>
    <w:rsid w:val="005859B5"/>
    <w:rsid w:val="00587907"/>
    <w:rsid w:val="00593E53"/>
    <w:rsid w:val="005A10A8"/>
    <w:rsid w:val="005D1B73"/>
    <w:rsid w:val="005D49A2"/>
    <w:rsid w:val="005D573F"/>
    <w:rsid w:val="005E179C"/>
    <w:rsid w:val="005E1C21"/>
    <w:rsid w:val="005F2A3C"/>
    <w:rsid w:val="005F6C75"/>
    <w:rsid w:val="00605666"/>
    <w:rsid w:val="006126FE"/>
    <w:rsid w:val="006152F2"/>
    <w:rsid w:val="006253C8"/>
    <w:rsid w:val="00643B8D"/>
    <w:rsid w:val="00647968"/>
    <w:rsid w:val="00654264"/>
    <w:rsid w:val="00654408"/>
    <w:rsid w:val="00657064"/>
    <w:rsid w:val="006678FC"/>
    <w:rsid w:val="0067300B"/>
    <w:rsid w:val="00673D09"/>
    <w:rsid w:val="00680B6C"/>
    <w:rsid w:val="006840F3"/>
    <w:rsid w:val="006B532A"/>
    <w:rsid w:val="006B7EB7"/>
    <w:rsid w:val="006C2AD6"/>
    <w:rsid w:val="006E25D6"/>
    <w:rsid w:val="006F37B0"/>
    <w:rsid w:val="006F651D"/>
    <w:rsid w:val="00714BC8"/>
    <w:rsid w:val="007155CF"/>
    <w:rsid w:val="00723703"/>
    <w:rsid w:val="00725351"/>
    <w:rsid w:val="00731726"/>
    <w:rsid w:val="00741B1F"/>
    <w:rsid w:val="00746967"/>
    <w:rsid w:val="0075352A"/>
    <w:rsid w:val="007546A5"/>
    <w:rsid w:val="00771F13"/>
    <w:rsid w:val="0077351A"/>
    <w:rsid w:val="007760E0"/>
    <w:rsid w:val="0077709B"/>
    <w:rsid w:val="0078412C"/>
    <w:rsid w:val="00794AC3"/>
    <w:rsid w:val="00796D03"/>
    <w:rsid w:val="007B2BF5"/>
    <w:rsid w:val="007B3AD2"/>
    <w:rsid w:val="007B55FC"/>
    <w:rsid w:val="007C0FB9"/>
    <w:rsid w:val="007D29FA"/>
    <w:rsid w:val="007E25A6"/>
    <w:rsid w:val="007F060A"/>
    <w:rsid w:val="007F422E"/>
    <w:rsid w:val="007F631C"/>
    <w:rsid w:val="00811D9F"/>
    <w:rsid w:val="00814FD6"/>
    <w:rsid w:val="00820246"/>
    <w:rsid w:val="008225F8"/>
    <w:rsid w:val="0083347D"/>
    <w:rsid w:val="00847B09"/>
    <w:rsid w:val="008503FB"/>
    <w:rsid w:val="008511FF"/>
    <w:rsid w:val="00863B1F"/>
    <w:rsid w:val="00883199"/>
    <w:rsid w:val="00884243"/>
    <w:rsid w:val="0088642A"/>
    <w:rsid w:val="0089032B"/>
    <w:rsid w:val="008931FF"/>
    <w:rsid w:val="0089335B"/>
    <w:rsid w:val="00894639"/>
    <w:rsid w:val="008A359C"/>
    <w:rsid w:val="008B1B34"/>
    <w:rsid w:val="008C0FE1"/>
    <w:rsid w:val="008C3C46"/>
    <w:rsid w:val="008E119A"/>
    <w:rsid w:val="009034D4"/>
    <w:rsid w:val="00915DD2"/>
    <w:rsid w:val="009228E1"/>
    <w:rsid w:val="00922AA0"/>
    <w:rsid w:val="0092308C"/>
    <w:rsid w:val="00924896"/>
    <w:rsid w:val="009333A3"/>
    <w:rsid w:val="00935BA9"/>
    <w:rsid w:val="009369D7"/>
    <w:rsid w:val="00941282"/>
    <w:rsid w:val="00946BE0"/>
    <w:rsid w:val="0094701D"/>
    <w:rsid w:val="00947DA1"/>
    <w:rsid w:val="0095057F"/>
    <w:rsid w:val="00952938"/>
    <w:rsid w:val="00957A3A"/>
    <w:rsid w:val="009620F9"/>
    <w:rsid w:val="0096797D"/>
    <w:rsid w:val="00980C6A"/>
    <w:rsid w:val="00987244"/>
    <w:rsid w:val="00987E3E"/>
    <w:rsid w:val="0099357E"/>
    <w:rsid w:val="00995159"/>
    <w:rsid w:val="009964A4"/>
    <w:rsid w:val="009A08A4"/>
    <w:rsid w:val="009A63D4"/>
    <w:rsid w:val="009B5A8C"/>
    <w:rsid w:val="009C19BE"/>
    <w:rsid w:val="009C1AE7"/>
    <w:rsid w:val="009D59B7"/>
    <w:rsid w:val="009D6354"/>
    <w:rsid w:val="009F0492"/>
    <w:rsid w:val="009F7626"/>
    <w:rsid w:val="009F76F4"/>
    <w:rsid w:val="00A03CE9"/>
    <w:rsid w:val="00A12199"/>
    <w:rsid w:val="00A21903"/>
    <w:rsid w:val="00A517CE"/>
    <w:rsid w:val="00A5226D"/>
    <w:rsid w:val="00A55333"/>
    <w:rsid w:val="00A67C34"/>
    <w:rsid w:val="00A72791"/>
    <w:rsid w:val="00A747D1"/>
    <w:rsid w:val="00A81F11"/>
    <w:rsid w:val="00A94ACB"/>
    <w:rsid w:val="00A96912"/>
    <w:rsid w:val="00AA745C"/>
    <w:rsid w:val="00AB1860"/>
    <w:rsid w:val="00AB2DDC"/>
    <w:rsid w:val="00AC4D0D"/>
    <w:rsid w:val="00AC4E09"/>
    <w:rsid w:val="00AC58EC"/>
    <w:rsid w:val="00AC59FF"/>
    <w:rsid w:val="00AD1358"/>
    <w:rsid w:val="00AD4488"/>
    <w:rsid w:val="00AE30D8"/>
    <w:rsid w:val="00AE4553"/>
    <w:rsid w:val="00AE6580"/>
    <w:rsid w:val="00AF5694"/>
    <w:rsid w:val="00B04ED7"/>
    <w:rsid w:val="00B06530"/>
    <w:rsid w:val="00B1185F"/>
    <w:rsid w:val="00B23B6B"/>
    <w:rsid w:val="00B314EA"/>
    <w:rsid w:val="00B33929"/>
    <w:rsid w:val="00B343AC"/>
    <w:rsid w:val="00B52A4F"/>
    <w:rsid w:val="00B52FAE"/>
    <w:rsid w:val="00B60B2E"/>
    <w:rsid w:val="00B61C71"/>
    <w:rsid w:val="00B674A7"/>
    <w:rsid w:val="00B74A5A"/>
    <w:rsid w:val="00B77FF9"/>
    <w:rsid w:val="00B80773"/>
    <w:rsid w:val="00B8546E"/>
    <w:rsid w:val="00B87583"/>
    <w:rsid w:val="00B910CB"/>
    <w:rsid w:val="00BA4359"/>
    <w:rsid w:val="00BA5F08"/>
    <w:rsid w:val="00BB031A"/>
    <w:rsid w:val="00BB4EA1"/>
    <w:rsid w:val="00BB4F51"/>
    <w:rsid w:val="00BD6CD5"/>
    <w:rsid w:val="00BF2671"/>
    <w:rsid w:val="00C1452B"/>
    <w:rsid w:val="00C17A45"/>
    <w:rsid w:val="00C226E7"/>
    <w:rsid w:val="00C261DF"/>
    <w:rsid w:val="00C27A9A"/>
    <w:rsid w:val="00C32BFC"/>
    <w:rsid w:val="00C45FCB"/>
    <w:rsid w:val="00C53F0E"/>
    <w:rsid w:val="00C64641"/>
    <w:rsid w:val="00C717E9"/>
    <w:rsid w:val="00C83870"/>
    <w:rsid w:val="00C90D86"/>
    <w:rsid w:val="00CA4694"/>
    <w:rsid w:val="00CA4B47"/>
    <w:rsid w:val="00CB00A2"/>
    <w:rsid w:val="00CD0F49"/>
    <w:rsid w:val="00CD2805"/>
    <w:rsid w:val="00CD41C5"/>
    <w:rsid w:val="00CD594B"/>
    <w:rsid w:val="00CE0B83"/>
    <w:rsid w:val="00CF62A1"/>
    <w:rsid w:val="00CF7790"/>
    <w:rsid w:val="00D03AE8"/>
    <w:rsid w:val="00D03FBF"/>
    <w:rsid w:val="00D10115"/>
    <w:rsid w:val="00D12605"/>
    <w:rsid w:val="00D16406"/>
    <w:rsid w:val="00D208CF"/>
    <w:rsid w:val="00D2185A"/>
    <w:rsid w:val="00D23421"/>
    <w:rsid w:val="00D41E1F"/>
    <w:rsid w:val="00D50767"/>
    <w:rsid w:val="00D65614"/>
    <w:rsid w:val="00D70AB6"/>
    <w:rsid w:val="00D77D1E"/>
    <w:rsid w:val="00D95208"/>
    <w:rsid w:val="00D97563"/>
    <w:rsid w:val="00DA40D9"/>
    <w:rsid w:val="00DC2351"/>
    <w:rsid w:val="00DD0C45"/>
    <w:rsid w:val="00DD37CC"/>
    <w:rsid w:val="00DD43C6"/>
    <w:rsid w:val="00DD63E6"/>
    <w:rsid w:val="00DF0934"/>
    <w:rsid w:val="00E003E3"/>
    <w:rsid w:val="00E06F85"/>
    <w:rsid w:val="00E07109"/>
    <w:rsid w:val="00E21321"/>
    <w:rsid w:val="00E3386E"/>
    <w:rsid w:val="00E42ECB"/>
    <w:rsid w:val="00E532F8"/>
    <w:rsid w:val="00E62584"/>
    <w:rsid w:val="00E66CFA"/>
    <w:rsid w:val="00E70588"/>
    <w:rsid w:val="00E724A1"/>
    <w:rsid w:val="00E7548B"/>
    <w:rsid w:val="00E75E75"/>
    <w:rsid w:val="00E82276"/>
    <w:rsid w:val="00E86550"/>
    <w:rsid w:val="00E950FD"/>
    <w:rsid w:val="00E9681E"/>
    <w:rsid w:val="00EA6818"/>
    <w:rsid w:val="00EB2AF6"/>
    <w:rsid w:val="00EB445A"/>
    <w:rsid w:val="00EB5C5D"/>
    <w:rsid w:val="00EC1B57"/>
    <w:rsid w:val="00EC35C8"/>
    <w:rsid w:val="00EE2E15"/>
    <w:rsid w:val="00EF1867"/>
    <w:rsid w:val="00EF37FD"/>
    <w:rsid w:val="00F00DCD"/>
    <w:rsid w:val="00F03E32"/>
    <w:rsid w:val="00F04475"/>
    <w:rsid w:val="00F13CEF"/>
    <w:rsid w:val="00F13D93"/>
    <w:rsid w:val="00F15E1E"/>
    <w:rsid w:val="00F24584"/>
    <w:rsid w:val="00F30A55"/>
    <w:rsid w:val="00F31948"/>
    <w:rsid w:val="00F326A5"/>
    <w:rsid w:val="00F32D68"/>
    <w:rsid w:val="00F3364F"/>
    <w:rsid w:val="00F33EB5"/>
    <w:rsid w:val="00F458D1"/>
    <w:rsid w:val="00F52F47"/>
    <w:rsid w:val="00F67069"/>
    <w:rsid w:val="00F67AB2"/>
    <w:rsid w:val="00F81CD2"/>
    <w:rsid w:val="00FA7BE0"/>
    <w:rsid w:val="00FB1C9B"/>
    <w:rsid w:val="00FB1E60"/>
    <w:rsid w:val="00FB2423"/>
    <w:rsid w:val="00FB3431"/>
    <w:rsid w:val="00FC7BA7"/>
    <w:rsid w:val="00FD7247"/>
    <w:rsid w:val="0D4D2160"/>
    <w:rsid w:val="22744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0F84F15"/>
  <w15:docId w15:val="{DCD4A70E-6A06-435C-B1CB-4908D5FA2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F56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F569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88642A"/>
    <w:rPr>
      <w:rFonts w:ascii="Tahoma" w:hAnsi="Tahoma" w:cs="Tahoma"/>
      <w:sz w:val="16"/>
      <w:szCs w:val="16"/>
    </w:rPr>
  </w:style>
  <w:style w:type="character" w:styleId="Hyperlink">
    <w:name w:val="Hyperlink"/>
    <w:rsid w:val="003C28B3"/>
    <w:rPr>
      <w:color w:val="0000FF"/>
      <w:u w:val="single"/>
    </w:rPr>
  </w:style>
  <w:style w:type="character" w:styleId="FollowedHyperlink">
    <w:name w:val="FollowedHyperlink"/>
    <w:rsid w:val="00D16406"/>
    <w:rPr>
      <w:color w:val="800080"/>
      <w:u w:val="single"/>
    </w:rPr>
  </w:style>
  <w:style w:type="table" w:styleId="TableGrid">
    <w:name w:val="Table Grid"/>
    <w:basedOn w:val="TableNormal"/>
    <w:rsid w:val="002235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BD6CD5"/>
    <w:pPr>
      <w:spacing w:before="100" w:beforeAutospacing="1" w:after="100" w:afterAutospacing="1"/>
    </w:pPr>
  </w:style>
  <w:style w:type="character" w:customStyle="1" w:styleId="FooterChar">
    <w:name w:val="Footer Char"/>
    <w:link w:val="Footer"/>
    <w:uiPriority w:val="99"/>
    <w:rsid w:val="004A6CC1"/>
    <w:rPr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4F597D"/>
    <w:pPr>
      <w:ind w:left="720"/>
      <w:contextualSpacing/>
    </w:pPr>
  </w:style>
  <w:style w:type="character" w:styleId="LineNumber">
    <w:name w:val="line number"/>
    <w:basedOn w:val="DefaultParagraphFont"/>
    <w:semiHidden/>
    <w:unhideWhenUsed/>
    <w:rsid w:val="00F00D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usdgk\My%20Documents\Projects\Restructure\VT%20Standard\IT%20Project%20Info%20Form%20with%20Approval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1D3713BD16C449A14AC74C29DDA95E" ma:contentTypeVersion="15" ma:contentTypeDescription="Create a new document." ma:contentTypeScope="" ma:versionID="5a7d2134b6066e6d1dbe023589cafaf7">
  <xsd:schema xmlns:xsd="http://www.w3.org/2001/XMLSchema" xmlns:xs="http://www.w3.org/2001/XMLSchema" xmlns:p="http://schemas.microsoft.com/office/2006/metadata/properties" xmlns:ns2="b94802ef-5a2e-478d-a7c7-ae19a23e5006" xmlns:ns3="5750048b-4f9d-4741-8bce-84bd33b27282" targetNamespace="http://schemas.microsoft.com/office/2006/metadata/properties" ma:root="true" ma:fieldsID="c926600e3f9510e96a5261c2751515c0" ns2:_="" ns3:_="">
    <xsd:import namespace="b94802ef-5a2e-478d-a7c7-ae19a23e5006"/>
    <xsd:import namespace="5750048b-4f9d-4741-8bce-84bd33b272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4802ef-5a2e-478d-a7c7-ae19a23e5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14cef3f-b6ed-4416-ac60-aedc2b0dee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50048b-4f9d-4741-8bce-84bd33b2728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f32a75a-b26f-4ea4-8105-22433f075ba4}" ma:internalName="TaxCatchAll" ma:showField="CatchAllData" ma:web="5750048b-4f9d-4741-8bce-84bd33b272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4802ef-5a2e-478d-a7c7-ae19a23e5006">
      <Terms xmlns="http://schemas.microsoft.com/office/infopath/2007/PartnerControls"/>
    </lcf76f155ced4ddcb4097134ff3c332f>
    <TaxCatchAll xmlns="5750048b-4f9d-4741-8bce-84bd33b2728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BD9699-E6A0-4916-9AEA-A9F08CEC07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56CBF8-5BB2-4354-B871-6F24F30843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4802ef-5a2e-478d-a7c7-ae19a23e5006"/>
    <ds:schemaRef ds:uri="5750048b-4f9d-4741-8bce-84bd33b272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FA7F9C-3A7C-4BB4-9924-B8E31AC25618}">
  <ds:schemaRefs>
    <ds:schemaRef ds:uri="http://schemas.microsoft.com/office/2006/metadata/properties"/>
    <ds:schemaRef ds:uri="http://schemas.microsoft.com/office/infopath/2007/PartnerControls"/>
    <ds:schemaRef ds:uri="b94802ef-5a2e-478d-a7c7-ae19a23e5006"/>
    <ds:schemaRef ds:uri="5750048b-4f9d-4741-8bce-84bd33b27282"/>
  </ds:schemaRefs>
</ds:datastoreItem>
</file>

<file path=customXml/itemProps4.xml><?xml version="1.0" encoding="utf-8"?>
<ds:datastoreItem xmlns:ds="http://schemas.openxmlformats.org/officeDocument/2006/customXml" ds:itemID="{4929CD86-EF1B-4568-8ED6-6F563F73C37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IT Project Info Form with Approvals</Template>
  <TotalTime>0</TotalTime>
  <Pages>2</Pages>
  <Words>86</Words>
  <Characters>469</Characters>
  <Application>Microsoft Office Word</Application>
  <DocSecurity>0</DocSecurity>
  <Lines>110</Lines>
  <Paragraphs>34</Paragraphs>
  <ScaleCrop>false</ScaleCrop>
  <Company>Virginia Tech</Company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Project Scope Template</dc:title>
  <dc:creator>Greg Kroll</dc:creator>
  <cp:lastModifiedBy>Thanakrit Na-Rattanachinda</cp:lastModifiedBy>
  <cp:revision>8</cp:revision>
  <cp:lastPrinted>2018-01-25T09:29:00Z</cp:lastPrinted>
  <dcterms:created xsi:type="dcterms:W3CDTF">2019-03-25T08:21:00Z</dcterms:created>
  <dcterms:modified xsi:type="dcterms:W3CDTF">2025-11-25T08:16:00Z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6d2e1c0-6637-486d-a383-0177dcc02b99_SiteId">
    <vt:lpwstr>6345207c-7bd2-49f1-920e-a5aa88e4c1c0</vt:lpwstr>
  </property>
  <property fmtid="{D5CDD505-2E9C-101B-9397-08002B2CF9AE}" pid="3" name="MSIP_Label_66d2e1c0-6637-486d-a383-0177dcc02b99_SetDate">
    <vt:lpwstr>2022-05-10T09:05:50Z</vt:lpwstr>
  </property>
  <property fmtid="{D5CDD505-2E9C-101B-9397-08002B2CF9AE}" pid="4" name="MSIP_Label_66d2e1c0-6637-486d-a383-0177dcc02b99_Name">
    <vt:lpwstr>Public</vt:lpwstr>
  </property>
  <property fmtid="{D5CDD505-2E9C-101B-9397-08002B2CF9AE}" pid="5" name="MSIP_Label_66d2e1c0-6637-486d-a383-0177dcc02b99_Method">
    <vt:lpwstr>Privileged</vt:lpwstr>
  </property>
  <property fmtid="{D5CDD505-2E9C-101B-9397-08002B2CF9AE}" pid="6" name="MSIP_Label_66d2e1c0-6637-486d-a383-0177dcc02b99_Enabled">
    <vt:lpwstr>true</vt:lpwstr>
  </property>
  <property fmtid="{D5CDD505-2E9C-101B-9397-08002B2CF9AE}" pid="7" name="MSIP_Label_66d2e1c0-6637-486d-a383-0177dcc02b99_ContentBits">
    <vt:lpwstr>0</vt:lpwstr>
  </property>
  <property fmtid="{D5CDD505-2E9C-101B-9397-08002B2CF9AE}" pid="8" name="MSIP_Label_66d2e1c0-6637-486d-a383-0177dcc02b99_ActionId">
    <vt:lpwstr>890d9cc6-d5dc-4fca-8461-67598ece6d5b</vt:lpwstr>
  </property>
  <property fmtid="{D5CDD505-2E9C-101B-9397-08002B2CF9AE}" pid="9" name="ContentTypeId">
    <vt:lpwstr>0x010100431D3713BD16C449A14AC74C29DDA95E</vt:lpwstr>
  </property>
  <property fmtid="{D5CDD505-2E9C-101B-9397-08002B2CF9AE}" pid="10" name="MediaServiceImageTags">
    <vt:lpwstr/>
  </property>
  <property fmtid="{D5CDD505-2E9C-101B-9397-08002B2CF9AE}" pid="11" name="docLang">
    <vt:lpwstr>en</vt:lpwstr>
  </property>
</Properties>
</file>